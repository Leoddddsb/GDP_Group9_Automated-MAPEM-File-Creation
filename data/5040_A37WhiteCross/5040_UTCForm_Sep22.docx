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C3CA1" w14:textId="18DC227D" w:rsidR="00FB6F04" w:rsidRPr="00483510" w:rsidRDefault="0069487A" w:rsidP="00FB6F04">
      <w:pPr>
        <w:jc w:val="both"/>
        <w:rPr>
          <w:rFonts w:ascii="Arial" w:hAnsi="Arial" w:cs="Arial"/>
          <w:sz w:val="22"/>
        </w:rPr>
      </w:pPr>
      <w:bookmarkStart w:id="0" w:name="_Hlk509049071"/>
      <w:r>
        <w:rPr>
          <w:rFonts w:ascii="Arial" w:hAnsi="Arial" w:cs="Arial"/>
          <w:b/>
          <w:bCs/>
          <w:sz w:val="22"/>
        </w:rPr>
        <w:t xml:space="preserve">UTC </w:t>
      </w:r>
      <w:r w:rsidR="00FB6F04">
        <w:rPr>
          <w:rFonts w:ascii="Arial" w:hAnsi="Arial" w:cs="Arial"/>
          <w:b/>
          <w:bCs/>
          <w:sz w:val="22"/>
        </w:rPr>
        <w:t xml:space="preserve">Junction Description:  </w:t>
      </w:r>
      <w:r w:rsidR="00483510">
        <w:rPr>
          <w:rFonts w:ascii="Arial" w:hAnsi="Arial" w:cs="Arial"/>
          <w:sz w:val="22"/>
        </w:rPr>
        <w:t>5040 A37 Wells Rd/ A39 White Post (</w:t>
      </w:r>
      <w:proofErr w:type="spellStart"/>
      <w:r w:rsidR="00483510">
        <w:rPr>
          <w:rFonts w:ascii="Arial" w:hAnsi="Arial" w:cs="Arial"/>
          <w:sz w:val="22"/>
        </w:rPr>
        <w:t>Hallatrow</w:t>
      </w:r>
      <w:proofErr w:type="spellEnd"/>
      <w:r w:rsidR="00483510">
        <w:rPr>
          <w:rFonts w:ascii="Arial" w:hAnsi="Arial" w:cs="Arial"/>
          <w:sz w:val="22"/>
        </w:rPr>
        <w:t>)</w:t>
      </w:r>
    </w:p>
    <w:p w14:paraId="226EEA12" w14:textId="4A2FCF5A" w:rsidR="00FB6F04" w:rsidRPr="00483510" w:rsidRDefault="00FB6F04" w:rsidP="00FB6F04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>Outstation SCN</w:t>
      </w:r>
      <w:r w:rsidR="0079171B">
        <w:rPr>
          <w:rFonts w:ascii="Arial" w:hAnsi="Arial" w:cs="Arial"/>
          <w:b/>
          <w:bCs/>
          <w:sz w:val="22"/>
        </w:rPr>
        <w:t xml:space="preserve"> &amp; Type</w:t>
      </w:r>
      <w:r>
        <w:rPr>
          <w:rFonts w:ascii="Arial" w:hAnsi="Arial" w:cs="Arial"/>
          <w:b/>
          <w:bCs/>
          <w:sz w:val="22"/>
        </w:rPr>
        <w:t xml:space="preserve">:  </w:t>
      </w:r>
      <w:r w:rsidR="00483510">
        <w:rPr>
          <w:rFonts w:ascii="Arial" w:hAnsi="Arial" w:cs="Arial"/>
          <w:sz w:val="22"/>
        </w:rPr>
        <w:t>X88820 - Stratos</w:t>
      </w:r>
    </w:p>
    <w:p w14:paraId="14167881" w14:textId="7DEF5722" w:rsidR="00FB6F04" w:rsidRPr="00483510" w:rsidRDefault="00FB6F04" w:rsidP="00B927D5">
      <w:pPr>
        <w:tabs>
          <w:tab w:val="left" w:pos="6600"/>
        </w:tabs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Junction SCN:  </w:t>
      </w:r>
      <w:r w:rsidR="00483510">
        <w:rPr>
          <w:rFonts w:ascii="Arial" w:hAnsi="Arial" w:cs="Arial"/>
          <w:sz w:val="22"/>
        </w:rPr>
        <w:t>J88821</w:t>
      </w:r>
    </w:p>
    <w:p w14:paraId="3D1996AC" w14:textId="4E53863B" w:rsidR="00FB6F04" w:rsidRPr="00483510" w:rsidRDefault="00FB6F04" w:rsidP="00FB6F04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IP Address:  </w:t>
      </w:r>
      <w:r w:rsidR="00483510">
        <w:rPr>
          <w:rFonts w:ascii="Arial" w:hAnsi="Arial" w:cs="Arial"/>
          <w:sz w:val="22"/>
        </w:rPr>
        <w:t>172.16.53.40</w:t>
      </w:r>
    </w:p>
    <w:p w14:paraId="19B62BF7" w14:textId="51934BAA" w:rsidR="00FB6F04" w:rsidRPr="00483510" w:rsidRDefault="00FB6F04" w:rsidP="00FB6F04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TOPAS2500 Configuration No:  </w:t>
      </w:r>
      <w:r w:rsidR="00483510">
        <w:rPr>
          <w:rFonts w:ascii="Arial" w:hAnsi="Arial" w:cs="Arial"/>
          <w:sz w:val="22"/>
        </w:rPr>
        <w:t>TCT06 v1</w:t>
      </w:r>
    </w:p>
    <w:p w14:paraId="7CC15049" w14:textId="0CA99D37" w:rsidR="00FB6F04" w:rsidRPr="00483510" w:rsidRDefault="00EB1DC3" w:rsidP="00FB6F04">
      <w:p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sz w:val="22"/>
        </w:rPr>
        <w:t>Date</w:t>
      </w:r>
      <w:r w:rsidR="0069487A">
        <w:rPr>
          <w:rFonts w:ascii="Arial" w:hAnsi="Arial" w:cs="Arial"/>
          <w:b/>
          <w:sz w:val="22"/>
        </w:rPr>
        <w:t xml:space="preserve"> Form Completed</w:t>
      </w:r>
      <w:r w:rsidR="00FB6F04">
        <w:rPr>
          <w:rFonts w:ascii="Arial" w:hAnsi="Arial" w:cs="Arial"/>
          <w:b/>
          <w:sz w:val="22"/>
        </w:rPr>
        <w:t xml:space="preserve">:  </w:t>
      </w:r>
      <w:r w:rsidR="00483510">
        <w:rPr>
          <w:rFonts w:ascii="Arial" w:hAnsi="Arial" w:cs="Arial"/>
          <w:bCs/>
          <w:sz w:val="22"/>
        </w:rPr>
        <w:t>15/08/2022</w:t>
      </w:r>
    </w:p>
    <w:p w14:paraId="1F31EB25" w14:textId="2912C3E6" w:rsidR="00FC7D45" w:rsidRDefault="00E64AA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45F8CA9" wp14:editId="14A2240C">
                <wp:simplePos x="0" y="0"/>
                <wp:positionH relativeFrom="column">
                  <wp:posOffset>2171700</wp:posOffset>
                </wp:positionH>
                <wp:positionV relativeFrom="paragraph">
                  <wp:posOffset>89535</wp:posOffset>
                </wp:positionV>
                <wp:extent cx="1600200" cy="342900"/>
                <wp:effectExtent l="5715" t="11430" r="13335" b="7620"/>
                <wp:wrapNone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A48DA" w14:textId="77777777" w:rsidR="00FC7D45" w:rsidRDefault="00FC7D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  <w:t>JUNCTION PHASING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5F8C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1pt;margin-top:7.05pt;width:126pt;height:2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j2EwIAACs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">
                <v:textbox>
                  <w:txbxContent>
                    <w:p w14:paraId="110A48DA" w14:textId="77777777" w:rsidR="00FC7D45" w:rsidRDefault="00FC7D45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  <w:t>JUNCTION PHASING</w:t>
                      </w:r>
                    </w:p>
                  </w:txbxContent>
                </v:textbox>
              </v:shape>
            </w:pict>
          </mc:Fallback>
        </mc:AlternateContent>
      </w:r>
    </w:p>
    <w:p w14:paraId="5916B033" w14:textId="18A77637" w:rsidR="00FC7D45" w:rsidRDefault="00FC7D45">
      <w:pPr>
        <w:jc w:val="both"/>
        <w:rPr>
          <w:rFonts w:ascii="Arial" w:hAnsi="Arial" w:cs="Arial"/>
          <w:sz w:val="22"/>
        </w:rPr>
      </w:pPr>
    </w:p>
    <w:p w14:paraId="5672727D" w14:textId="53814208" w:rsidR="00FC7D45" w:rsidRDefault="00FC7D45">
      <w:pPr>
        <w:jc w:val="both"/>
        <w:rPr>
          <w:rFonts w:ascii="Arial" w:hAnsi="Arial" w:cs="Arial"/>
          <w:sz w:val="22"/>
        </w:rPr>
      </w:pPr>
    </w:p>
    <w:p w14:paraId="7F9EF6B4" w14:textId="3A549FF2" w:rsidR="00FC7D45" w:rsidRDefault="00483510" w:rsidP="00483510">
      <w:pPr>
        <w:jc w:val="center"/>
        <w:rPr>
          <w:rFonts w:ascii="Arial" w:hAnsi="Arial" w:cs="Arial"/>
          <w:sz w:val="2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05FE65" wp14:editId="4B3066A6">
                <wp:simplePos x="0" y="0"/>
                <wp:positionH relativeFrom="column">
                  <wp:posOffset>1727835</wp:posOffset>
                </wp:positionH>
                <wp:positionV relativeFrom="paragraph">
                  <wp:posOffset>740410</wp:posOffset>
                </wp:positionV>
                <wp:extent cx="247650" cy="2667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D9792C" w14:textId="29B9451A" w:rsidR="0069487A" w:rsidRDefault="00483510" w:rsidP="0069487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E</w:t>
                            </w:r>
                            <w:r w:rsidR="0069487A"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4CEEBD9B" wp14:editId="7DECB5E0">
                                  <wp:extent cx="57150" cy="952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5FE65" id="Text Box 4" o:spid="_x0000_s1027" type="#_x0000_t202" style="position:absolute;left:0;text-align:left;margin-left:136.05pt;margin-top:58.3pt;width:19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" stroked="f">
                <v:textbox>
                  <w:txbxContent>
                    <w:p w14:paraId="46D9792C" w14:textId="29B9451A" w:rsidR="0069487A" w:rsidRDefault="00483510" w:rsidP="0069487A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E</w:t>
                      </w:r>
                      <w:r w:rsidR="0069487A"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4CEEBD9B" wp14:editId="7DECB5E0">
                            <wp:extent cx="57150" cy="952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982564" wp14:editId="0ABE15CF">
                <wp:simplePos x="0" y="0"/>
                <wp:positionH relativeFrom="column">
                  <wp:posOffset>4137660</wp:posOffset>
                </wp:positionH>
                <wp:positionV relativeFrom="paragraph">
                  <wp:posOffset>1072515</wp:posOffset>
                </wp:positionV>
                <wp:extent cx="247650" cy="2667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06943" w14:textId="77777777" w:rsidR="00483510" w:rsidRDefault="00483510" w:rsidP="00483510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D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4E1D63FE" wp14:editId="5891D652">
                                  <wp:extent cx="57150" cy="9525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82564" id="Text Box 12" o:spid="_x0000_s1028" type="#_x0000_t202" style="position:absolute;left:0;text-align:left;margin-left:325.8pt;margin-top:84.45pt;width:19.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" stroked="f">
                <v:textbox>
                  <w:txbxContent>
                    <w:p w14:paraId="38106943" w14:textId="77777777" w:rsidR="00483510" w:rsidRDefault="00483510" w:rsidP="00483510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D</w:t>
                      </w:r>
                      <w:r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4E1D63FE" wp14:editId="5891D652">
                            <wp:extent cx="57150" cy="9525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C4FAE" wp14:editId="64B9E53F">
                <wp:simplePos x="0" y="0"/>
                <wp:positionH relativeFrom="margin">
                  <wp:align>center</wp:align>
                </wp:positionH>
                <wp:positionV relativeFrom="paragraph">
                  <wp:posOffset>1588135</wp:posOffset>
                </wp:positionV>
                <wp:extent cx="247650" cy="266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A95E5" w14:textId="26CB971A" w:rsidR="0069487A" w:rsidRDefault="0069487A" w:rsidP="0069487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C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70D46254" wp14:editId="1ECD31C5">
                                  <wp:extent cx="57150" cy="952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C4FAE" id="Text Box 2" o:spid="_x0000_s1029" type="#_x0000_t202" style="position:absolute;left:0;text-align:left;margin-left:0;margin-top:125.05pt;width:19.5pt;height:2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" stroked="f">
                <v:textbox>
                  <w:txbxContent>
                    <w:p w14:paraId="3DEA95E5" w14:textId="26CB971A" w:rsidR="0069487A" w:rsidRDefault="0069487A" w:rsidP="0069487A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C</w:t>
                      </w:r>
                      <w:r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70D46254" wp14:editId="1ECD31C5">
                            <wp:extent cx="57150" cy="952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9A3E58" wp14:editId="3D579A7E">
                <wp:simplePos x="0" y="0"/>
                <wp:positionH relativeFrom="column">
                  <wp:posOffset>2337435</wp:posOffset>
                </wp:positionH>
                <wp:positionV relativeFrom="paragraph">
                  <wp:posOffset>1769110</wp:posOffset>
                </wp:positionV>
                <wp:extent cx="247650" cy="2667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EB98C" w14:textId="409AB554" w:rsidR="0069487A" w:rsidRDefault="0069487A" w:rsidP="0069487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B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4403B9FF" wp14:editId="5E033331">
                                  <wp:extent cx="57150" cy="9525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A3E58" id="Text Box 6" o:spid="_x0000_s1030" type="#_x0000_t202" style="position:absolute;left:0;text-align:left;margin-left:184.05pt;margin-top:139.3pt;width:19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" stroked="f">
                <v:textbox>
                  <w:txbxContent>
                    <w:p w14:paraId="456EB98C" w14:textId="409AB554" w:rsidR="0069487A" w:rsidRDefault="0069487A" w:rsidP="0069487A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B</w:t>
                      </w:r>
                      <w:r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4403B9FF" wp14:editId="5E033331">
                            <wp:extent cx="57150" cy="9525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3A964F" wp14:editId="77C4D7B6">
                <wp:simplePos x="0" y="0"/>
                <wp:positionH relativeFrom="column">
                  <wp:posOffset>3324225</wp:posOffset>
                </wp:positionH>
                <wp:positionV relativeFrom="paragraph">
                  <wp:posOffset>41275</wp:posOffset>
                </wp:positionV>
                <wp:extent cx="247650" cy="266700"/>
                <wp:effectExtent l="0" t="0" r="0" b="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44560" w14:textId="42F98738" w:rsidR="0069487A" w:rsidRDefault="0069487A" w:rsidP="0069487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A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15A5380F" wp14:editId="3EE06E70">
                                  <wp:extent cx="57150" cy="952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A964F" id="Text Box 37" o:spid="_x0000_s1031" type="#_x0000_t202" style="position:absolute;left:0;text-align:left;margin-left:261.75pt;margin-top:3.25pt;width:19.5pt;height:2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" stroked="f">
                <v:textbox>
                  <w:txbxContent>
                    <w:p w14:paraId="7E644560" w14:textId="42F98738" w:rsidR="0069487A" w:rsidRDefault="0069487A" w:rsidP="0069487A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A</w:t>
                      </w:r>
                      <w:r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15A5380F" wp14:editId="3EE06E70">
                            <wp:extent cx="57150" cy="952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326064" wp14:editId="79D808A4">
            <wp:extent cx="2231020" cy="205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3728" cy="205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B8C3" w14:textId="32D4AAF2" w:rsidR="00FC7D45" w:rsidRDefault="00FC7D45">
      <w:pPr>
        <w:pStyle w:val="Heading1"/>
      </w:pPr>
      <w:r>
        <w:t>J</w:t>
      </w:r>
      <w:r w:rsidR="0069487A">
        <w:t>unction Staging</w:t>
      </w:r>
      <w:r>
        <w:t>:</w:t>
      </w:r>
    </w:p>
    <w:p w14:paraId="0654E617" w14:textId="155942DD" w:rsidR="0069487A" w:rsidRDefault="00483510">
      <w:pPr>
        <w:jc w:val="both"/>
        <w:rPr>
          <w:rFonts w:ascii="Arial" w:hAnsi="Arial" w:cs="Arial"/>
          <w:b/>
          <w:bCs/>
          <w:sz w:val="22"/>
        </w:rPr>
      </w:pPr>
      <w:r>
        <w:rPr>
          <w:noProof/>
        </w:rPr>
        <w:drawing>
          <wp:inline distT="0" distB="0" distL="0" distR="0" wp14:anchorId="00BBDE72" wp14:editId="425170B0">
            <wp:extent cx="5229225" cy="1819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D7AD" w14:textId="77777777" w:rsidR="00483510" w:rsidRDefault="00483510">
      <w:pPr>
        <w:jc w:val="both"/>
        <w:rPr>
          <w:rFonts w:ascii="Arial" w:hAnsi="Arial" w:cs="Arial"/>
          <w:b/>
          <w:bCs/>
          <w:sz w:val="22"/>
        </w:rPr>
      </w:pPr>
    </w:p>
    <w:p w14:paraId="18408A0F" w14:textId="7EFD2422" w:rsidR="0069487A" w:rsidRDefault="0069487A">
      <w:pPr>
        <w:jc w:val="both"/>
        <w:rPr>
          <w:rFonts w:ascii="Arial" w:hAnsi="Arial" w:cs="Arial"/>
          <w:b/>
          <w:bCs/>
          <w:sz w:val="22"/>
        </w:rPr>
      </w:pPr>
    </w:p>
    <w:p w14:paraId="279D06DE" w14:textId="77777777" w:rsidR="0069487A" w:rsidRPr="0069487A" w:rsidRDefault="0069487A" w:rsidP="0069487A">
      <w:pPr>
        <w:rPr>
          <w:rFonts w:ascii="Arial" w:hAnsi="Arial" w:cs="Arial"/>
          <w:b/>
          <w:sz w:val="22"/>
          <w:szCs w:val="22"/>
        </w:rPr>
      </w:pPr>
      <w:r w:rsidRPr="0069487A">
        <w:rPr>
          <w:rFonts w:ascii="Arial" w:hAnsi="Arial" w:cs="Arial"/>
          <w:b/>
          <w:sz w:val="22"/>
          <w:szCs w:val="22"/>
        </w:rPr>
        <w:t>SCOOT Links: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69487A" w:rsidRPr="0069487A" w14:paraId="64759993" w14:textId="77777777" w:rsidTr="003A14ED">
        <w:trPr>
          <w:trHeight w:val="36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4332" w14:textId="77777777" w:rsidR="0069487A" w:rsidRPr="0069487A" w:rsidRDefault="0069487A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9487A">
              <w:rPr>
                <w:rFonts w:ascii="Arial" w:hAnsi="Arial" w:cs="Arial"/>
                <w:b/>
                <w:bCs/>
                <w:sz w:val="22"/>
                <w:szCs w:val="22"/>
              </w:rPr>
              <w:t>Link SCN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B91E" w14:textId="77777777" w:rsidR="0069487A" w:rsidRPr="0069487A" w:rsidRDefault="0069487A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9487A">
              <w:rPr>
                <w:rFonts w:ascii="Arial" w:hAnsi="Arial" w:cs="Arial"/>
                <w:b/>
                <w:bCs/>
                <w:sz w:val="22"/>
                <w:szCs w:val="22"/>
              </w:rPr>
              <w:t>Link Description</w:t>
            </w:r>
          </w:p>
        </w:tc>
      </w:tr>
      <w:tr w:rsidR="0069487A" w:rsidRPr="0069487A" w14:paraId="5B152854" w14:textId="77777777" w:rsidTr="0069487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88E7" w14:textId="227F580C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N88821A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B9FF" w14:textId="7F6B3983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83510">
              <w:rPr>
                <w:rFonts w:ascii="Arial" w:hAnsi="Arial" w:cs="Arial"/>
                <w:sz w:val="22"/>
                <w:szCs w:val="22"/>
              </w:rPr>
              <w:t>5040 A37 Wells Rd/ A39 White Cross (</w:t>
            </w:r>
            <w:proofErr w:type="spellStart"/>
            <w:r w:rsidRPr="00483510">
              <w:rPr>
                <w:rFonts w:ascii="Arial" w:hAnsi="Arial" w:cs="Arial"/>
                <w:sz w:val="22"/>
                <w:szCs w:val="22"/>
              </w:rPr>
              <w:t>Hallatrow</w:t>
            </w:r>
            <w:proofErr w:type="spellEnd"/>
            <w:r w:rsidRPr="00483510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: A37 SB</w:t>
            </w:r>
          </w:p>
        </w:tc>
      </w:tr>
      <w:tr w:rsidR="0069487A" w:rsidRPr="0069487A" w14:paraId="51F4AFA7" w14:textId="77777777" w:rsidTr="0069487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E410" w14:textId="7B4FD9EC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N88821B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E51F" w14:textId="21BAFC66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83510">
              <w:rPr>
                <w:rFonts w:ascii="Arial" w:hAnsi="Arial" w:cs="Arial"/>
                <w:sz w:val="22"/>
                <w:szCs w:val="22"/>
              </w:rPr>
              <w:t>5040 A37 Wells Rd/ A39 White Cross (</w:t>
            </w:r>
            <w:proofErr w:type="spellStart"/>
            <w:r w:rsidRPr="00483510">
              <w:rPr>
                <w:rFonts w:ascii="Arial" w:hAnsi="Arial" w:cs="Arial"/>
                <w:sz w:val="22"/>
                <w:szCs w:val="22"/>
              </w:rPr>
              <w:t>Hallatrow</w:t>
            </w:r>
            <w:proofErr w:type="spellEnd"/>
            <w:r w:rsidRPr="00483510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: A37 NB Ahead</w:t>
            </w:r>
          </w:p>
        </w:tc>
      </w:tr>
      <w:tr w:rsidR="0069487A" w:rsidRPr="0069487A" w14:paraId="369EEF47" w14:textId="77777777" w:rsidTr="0069487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FD4D" w14:textId="10AE99A6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N88821C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5295" w14:textId="757CA1C7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83510">
              <w:rPr>
                <w:rFonts w:ascii="Arial" w:hAnsi="Arial" w:cs="Arial"/>
                <w:sz w:val="22"/>
                <w:szCs w:val="22"/>
              </w:rPr>
              <w:t>5040 A37 Wells Rd/ A39 White Cross (</w:t>
            </w:r>
            <w:proofErr w:type="spellStart"/>
            <w:r w:rsidRPr="00483510">
              <w:rPr>
                <w:rFonts w:ascii="Arial" w:hAnsi="Arial" w:cs="Arial"/>
                <w:sz w:val="22"/>
                <w:szCs w:val="22"/>
              </w:rPr>
              <w:t>Hallatrow</w:t>
            </w:r>
            <w:proofErr w:type="spellEnd"/>
            <w:r w:rsidRPr="00483510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: A37 NB Rt</w:t>
            </w:r>
          </w:p>
        </w:tc>
      </w:tr>
      <w:tr w:rsidR="0069487A" w:rsidRPr="0069487A" w14:paraId="5943AD8C" w14:textId="77777777" w:rsidTr="0069487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F15C" w14:textId="41C31FE3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N88821D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5473" w14:textId="6408DBB5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83510">
              <w:rPr>
                <w:rFonts w:ascii="Arial" w:hAnsi="Arial" w:cs="Arial"/>
                <w:sz w:val="22"/>
                <w:szCs w:val="22"/>
              </w:rPr>
              <w:t>5040 A37 Wells Rd/ A39 White Cross (</w:t>
            </w:r>
            <w:proofErr w:type="spellStart"/>
            <w:r w:rsidRPr="00483510">
              <w:rPr>
                <w:rFonts w:ascii="Arial" w:hAnsi="Arial" w:cs="Arial"/>
                <w:sz w:val="22"/>
                <w:szCs w:val="22"/>
              </w:rPr>
              <w:t>Hallatrow</w:t>
            </w:r>
            <w:proofErr w:type="spellEnd"/>
            <w:r w:rsidRPr="00483510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: A39 WB</w:t>
            </w:r>
          </w:p>
        </w:tc>
      </w:tr>
      <w:tr w:rsidR="0069487A" w:rsidRPr="0069487A" w14:paraId="6AE311C2" w14:textId="77777777" w:rsidTr="0069487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12D7" w14:textId="7B48DA2C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N88821E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B964" w14:textId="7FAA4252" w:rsidR="0069487A" w:rsidRPr="0069487A" w:rsidRDefault="004835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83510">
              <w:rPr>
                <w:rFonts w:ascii="Arial" w:hAnsi="Arial" w:cs="Arial"/>
                <w:sz w:val="22"/>
                <w:szCs w:val="22"/>
              </w:rPr>
              <w:t>5040 A37 Wells Rd/ A39 White Cross (</w:t>
            </w:r>
            <w:proofErr w:type="spellStart"/>
            <w:r w:rsidRPr="00483510">
              <w:rPr>
                <w:rFonts w:ascii="Arial" w:hAnsi="Arial" w:cs="Arial"/>
                <w:sz w:val="22"/>
                <w:szCs w:val="22"/>
              </w:rPr>
              <w:t>Hallatrow</w:t>
            </w:r>
            <w:proofErr w:type="spellEnd"/>
            <w:r w:rsidRPr="00483510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: Car Wash Exit</w:t>
            </w:r>
          </w:p>
        </w:tc>
      </w:tr>
    </w:tbl>
    <w:p w14:paraId="50603685" w14:textId="4632F234" w:rsidR="0069487A" w:rsidRDefault="0069487A">
      <w:pPr>
        <w:jc w:val="both"/>
        <w:rPr>
          <w:rFonts w:ascii="Arial" w:hAnsi="Arial" w:cs="Arial"/>
          <w:b/>
          <w:bCs/>
          <w:sz w:val="22"/>
        </w:rPr>
      </w:pPr>
    </w:p>
    <w:p w14:paraId="2B82945A" w14:textId="77777777" w:rsidR="00130F82" w:rsidRDefault="00130F82">
      <w:pPr>
        <w:jc w:val="both"/>
        <w:rPr>
          <w:rFonts w:ascii="Arial" w:hAnsi="Arial" w:cs="Arial"/>
          <w:b/>
          <w:bCs/>
          <w:sz w:val="22"/>
        </w:rPr>
      </w:pPr>
    </w:p>
    <w:p w14:paraId="22093214" w14:textId="29E4D051" w:rsidR="00FC7D45" w:rsidRPr="007F3AB5" w:rsidRDefault="00FC7D45" w:rsidP="007F3AB5">
      <w:pPr>
        <w:rPr>
          <w:b/>
          <w:bCs/>
        </w:rPr>
      </w:pPr>
      <w:r>
        <w:rPr>
          <w:rFonts w:ascii="Arial" w:hAnsi="Arial" w:cs="Arial"/>
          <w:b/>
          <w:bCs/>
          <w:sz w:val="22"/>
        </w:rPr>
        <w:t>I</w:t>
      </w:r>
      <w:r w:rsidR="0069487A">
        <w:rPr>
          <w:rFonts w:ascii="Arial" w:hAnsi="Arial" w:cs="Arial"/>
          <w:b/>
          <w:bCs/>
          <w:sz w:val="22"/>
        </w:rPr>
        <w:t>nterstage Values</w:t>
      </w:r>
      <w:r>
        <w:rPr>
          <w:rFonts w:ascii="Arial" w:hAnsi="Arial" w:cs="Arial"/>
          <w:b/>
          <w:bCs/>
          <w:sz w:val="22"/>
        </w:rPr>
        <w:t>:</w:t>
      </w:r>
      <w:r w:rsidR="0069487A">
        <w:rPr>
          <w:rFonts w:ascii="Arial" w:hAnsi="Arial" w:cs="Arial"/>
          <w:b/>
          <w:bCs/>
          <w:sz w:val="22"/>
        </w:rPr>
        <w:tab/>
      </w:r>
      <w:r w:rsidR="0069487A">
        <w:rPr>
          <w:rFonts w:ascii="Arial" w:hAnsi="Arial" w:cs="Arial"/>
          <w:b/>
          <w:bCs/>
          <w:sz w:val="22"/>
        </w:rPr>
        <w:tab/>
      </w:r>
      <w:r w:rsidR="0069487A">
        <w:rPr>
          <w:rFonts w:ascii="Arial" w:hAnsi="Arial" w:cs="Arial"/>
          <w:b/>
          <w:bCs/>
          <w:sz w:val="22"/>
        </w:rPr>
        <w:tab/>
      </w:r>
      <w:r w:rsidR="0069487A">
        <w:rPr>
          <w:rFonts w:ascii="Arial" w:hAnsi="Arial" w:cs="Arial"/>
          <w:b/>
          <w:bCs/>
          <w:sz w:val="22"/>
        </w:rPr>
        <w:tab/>
      </w:r>
      <w:r w:rsidR="0069487A">
        <w:rPr>
          <w:rFonts w:ascii="Arial" w:hAnsi="Arial" w:cs="Arial"/>
          <w:b/>
          <w:bCs/>
          <w:sz w:val="22"/>
        </w:rPr>
        <w:tab/>
        <w:t>Minimum Stage Lengths: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756"/>
        <w:gridCol w:w="756"/>
        <w:gridCol w:w="756"/>
        <w:gridCol w:w="756"/>
      </w:tblGrid>
      <w:tr w:rsidR="0069487A" w14:paraId="08107A9C" w14:textId="77777777" w:rsidTr="00CE706D">
        <w:tc>
          <w:tcPr>
            <w:tcW w:w="468" w:type="dxa"/>
          </w:tcPr>
          <w:p w14:paraId="55D2FDA2" w14:textId="77777777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56" w:type="dxa"/>
          </w:tcPr>
          <w:p w14:paraId="1A591DED" w14:textId="1D6428BD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756" w:type="dxa"/>
          </w:tcPr>
          <w:p w14:paraId="67DDBA0D" w14:textId="6ECED1F3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756" w:type="dxa"/>
          </w:tcPr>
          <w:p w14:paraId="40378453" w14:textId="7194DA65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756" w:type="dxa"/>
          </w:tcPr>
          <w:p w14:paraId="2CDC4ACE" w14:textId="564DF4AA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</w:tr>
      <w:tr w:rsidR="0069487A" w14:paraId="5CCF549F" w14:textId="77777777" w:rsidTr="00BB1A9E">
        <w:tc>
          <w:tcPr>
            <w:tcW w:w="468" w:type="dxa"/>
          </w:tcPr>
          <w:p w14:paraId="5943F929" w14:textId="6B31C944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756" w:type="dxa"/>
          </w:tcPr>
          <w:p w14:paraId="538B9034" w14:textId="77777777" w:rsidR="0069487A" w:rsidRPr="0069487A" w:rsidRDefault="0069487A" w:rsidP="0069487A">
            <w:pPr>
              <w:pStyle w:val="Heading3"/>
              <w:rPr>
                <w:b w:val="0"/>
                <w:bCs w:val="0"/>
              </w:rPr>
            </w:pPr>
            <w:r w:rsidRPr="0069487A">
              <w:rPr>
                <w:b w:val="0"/>
                <w:bCs w:val="0"/>
              </w:rPr>
              <w:t>X</w:t>
            </w:r>
          </w:p>
        </w:tc>
        <w:tc>
          <w:tcPr>
            <w:tcW w:w="756" w:type="dxa"/>
          </w:tcPr>
          <w:p w14:paraId="2C27FAE0" w14:textId="41BF3049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756" w:type="dxa"/>
          </w:tcPr>
          <w:p w14:paraId="14D03101" w14:textId="5EAC3AF5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756" w:type="dxa"/>
            <w:shd w:val="clear" w:color="auto" w:fill="auto"/>
          </w:tcPr>
          <w:p w14:paraId="11F4ADBC" w14:textId="105EAC10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</w:tr>
      <w:tr w:rsidR="0069487A" w14:paraId="4A593DB7" w14:textId="77777777" w:rsidTr="00BB1A9E">
        <w:tc>
          <w:tcPr>
            <w:tcW w:w="468" w:type="dxa"/>
          </w:tcPr>
          <w:p w14:paraId="08614B0C" w14:textId="15B8636C" w:rsidR="0069487A" w:rsidRDefault="0069487A" w:rsidP="00DC68E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756" w:type="dxa"/>
          </w:tcPr>
          <w:p w14:paraId="74BA61A7" w14:textId="1AFB9A3C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756" w:type="dxa"/>
          </w:tcPr>
          <w:p w14:paraId="3934F205" w14:textId="77777777" w:rsidR="0069487A" w:rsidRPr="0069487A" w:rsidRDefault="0069487A" w:rsidP="0069487A">
            <w:pPr>
              <w:pStyle w:val="Heading3"/>
              <w:rPr>
                <w:b w:val="0"/>
                <w:bCs w:val="0"/>
              </w:rPr>
            </w:pPr>
            <w:r w:rsidRPr="0069487A">
              <w:rPr>
                <w:b w:val="0"/>
                <w:bCs w:val="0"/>
              </w:rPr>
              <w:t>X</w:t>
            </w:r>
          </w:p>
        </w:tc>
        <w:tc>
          <w:tcPr>
            <w:tcW w:w="756" w:type="dxa"/>
          </w:tcPr>
          <w:p w14:paraId="3F358F6B" w14:textId="4158C105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756" w:type="dxa"/>
            <w:shd w:val="clear" w:color="auto" w:fill="auto"/>
          </w:tcPr>
          <w:p w14:paraId="04CBE167" w14:textId="04F1B2C3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</w:tr>
      <w:tr w:rsidR="0069487A" w14:paraId="48026626" w14:textId="77777777" w:rsidTr="00BB1A9E">
        <w:tc>
          <w:tcPr>
            <w:tcW w:w="468" w:type="dxa"/>
          </w:tcPr>
          <w:p w14:paraId="397D3FD9" w14:textId="5DCAEA31" w:rsidR="0069487A" w:rsidRDefault="0069487A" w:rsidP="0079171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756" w:type="dxa"/>
          </w:tcPr>
          <w:p w14:paraId="15073BE8" w14:textId="4763A36E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756" w:type="dxa"/>
          </w:tcPr>
          <w:p w14:paraId="5191DF1D" w14:textId="54817C77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756" w:type="dxa"/>
          </w:tcPr>
          <w:p w14:paraId="1D6FC459" w14:textId="77777777" w:rsidR="0069487A" w:rsidRPr="0069487A" w:rsidRDefault="0069487A" w:rsidP="0069487A">
            <w:pPr>
              <w:jc w:val="center"/>
              <w:rPr>
                <w:rFonts w:ascii="Arial" w:hAnsi="Arial" w:cs="Arial"/>
                <w:sz w:val="22"/>
              </w:rPr>
            </w:pPr>
            <w:r w:rsidRPr="0069487A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756" w:type="dxa"/>
            <w:shd w:val="clear" w:color="auto" w:fill="auto"/>
          </w:tcPr>
          <w:p w14:paraId="63CC58B5" w14:textId="0690C257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</w:tr>
      <w:tr w:rsidR="0069487A" w14:paraId="7F5DF82A" w14:textId="77777777" w:rsidTr="00BB1A9E">
        <w:tc>
          <w:tcPr>
            <w:tcW w:w="468" w:type="dxa"/>
          </w:tcPr>
          <w:p w14:paraId="1BDF132A" w14:textId="4C875056" w:rsidR="0069487A" w:rsidRDefault="0069487A" w:rsidP="0079171B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756" w:type="dxa"/>
            <w:shd w:val="clear" w:color="auto" w:fill="auto"/>
          </w:tcPr>
          <w:p w14:paraId="57EF050D" w14:textId="7A7C46AA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756" w:type="dxa"/>
            <w:shd w:val="clear" w:color="auto" w:fill="auto"/>
          </w:tcPr>
          <w:p w14:paraId="07A1B8EA" w14:textId="0CAFD768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756" w:type="dxa"/>
            <w:shd w:val="clear" w:color="auto" w:fill="auto"/>
          </w:tcPr>
          <w:p w14:paraId="623F9FC7" w14:textId="50E756C5" w:rsidR="0069487A" w:rsidRPr="0069487A" w:rsidRDefault="00483510" w:rsidP="006948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756" w:type="dxa"/>
          </w:tcPr>
          <w:p w14:paraId="10EC296D" w14:textId="77777777" w:rsidR="0069487A" w:rsidRPr="0069487A" w:rsidRDefault="0069487A" w:rsidP="0069487A">
            <w:pPr>
              <w:jc w:val="center"/>
              <w:rPr>
                <w:rFonts w:ascii="Arial" w:hAnsi="Arial" w:cs="Arial"/>
                <w:sz w:val="22"/>
              </w:rPr>
            </w:pPr>
            <w:r w:rsidRPr="0069487A">
              <w:rPr>
                <w:rFonts w:ascii="Arial" w:hAnsi="Arial" w:cs="Arial"/>
                <w:sz w:val="22"/>
              </w:rPr>
              <w:t>X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79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077"/>
        <w:gridCol w:w="1077"/>
        <w:gridCol w:w="1078"/>
      </w:tblGrid>
      <w:tr w:rsidR="006A0AF1" w14:paraId="4F97BA2C" w14:textId="77777777" w:rsidTr="006A0AF1">
        <w:tc>
          <w:tcPr>
            <w:tcW w:w="1271" w:type="dxa"/>
          </w:tcPr>
          <w:p w14:paraId="0C102089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1077" w:type="dxa"/>
          </w:tcPr>
          <w:p w14:paraId="61BCCECE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DD</w:t>
            </w:r>
          </w:p>
        </w:tc>
        <w:tc>
          <w:tcPr>
            <w:tcW w:w="1077" w:type="dxa"/>
          </w:tcPr>
          <w:p w14:paraId="2356A707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MINS</w:t>
            </w:r>
          </w:p>
        </w:tc>
        <w:tc>
          <w:tcPr>
            <w:tcW w:w="1078" w:type="dxa"/>
          </w:tcPr>
          <w:p w14:paraId="4E528A7D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MAXS</w:t>
            </w:r>
          </w:p>
        </w:tc>
      </w:tr>
      <w:tr w:rsidR="006A0AF1" w14:paraId="4C77CCC1" w14:textId="77777777" w:rsidTr="006A0AF1">
        <w:tc>
          <w:tcPr>
            <w:tcW w:w="1271" w:type="dxa"/>
          </w:tcPr>
          <w:p w14:paraId="0ACDFEE2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Stage 1</w:t>
            </w:r>
          </w:p>
        </w:tc>
        <w:tc>
          <w:tcPr>
            <w:tcW w:w="1077" w:type="dxa"/>
          </w:tcPr>
          <w:p w14:paraId="1BB7CFDD" w14:textId="0E0A56E7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1077" w:type="dxa"/>
          </w:tcPr>
          <w:p w14:paraId="75AE07C1" w14:textId="6D62DF85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078" w:type="dxa"/>
          </w:tcPr>
          <w:p w14:paraId="306C7957" w14:textId="61901F80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120</w:t>
            </w:r>
          </w:p>
        </w:tc>
      </w:tr>
      <w:tr w:rsidR="006A0AF1" w14:paraId="1C6E4924" w14:textId="77777777" w:rsidTr="006A0AF1">
        <w:tc>
          <w:tcPr>
            <w:tcW w:w="1271" w:type="dxa"/>
          </w:tcPr>
          <w:p w14:paraId="2AF6F343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Stage 2</w:t>
            </w:r>
          </w:p>
        </w:tc>
        <w:tc>
          <w:tcPr>
            <w:tcW w:w="1077" w:type="dxa"/>
          </w:tcPr>
          <w:p w14:paraId="5EDF2170" w14:textId="3DB4832E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Y</w:t>
            </w:r>
          </w:p>
        </w:tc>
        <w:tc>
          <w:tcPr>
            <w:tcW w:w="1077" w:type="dxa"/>
          </w:tcPr>
          <w:p w14:paraId="3112A632" w14:textId="0525E203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078" w:type="dxa"/>
          </w:tcPr>
          <w:p w14:paraId="337EA435" w14:textId="08691A1B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60</w:t>
            </w:r>
          </w:p>
        </w:tc>
      </w:tr>
      <w:tr w:rsidR="006A0AF1" w14:paraId="1AA50AA4" w14:textId="77777777" w:rsidTr="006A0AF1">
        <w:tc>
          <w:tcPr>
            <w:tcW w:w="1271" w:type="dxa"/>
          </w:tcPr>
          <w:p w14:paraId="4DF8B348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Stage 3</w:t>
            </w:r>
          </w:p>
        </w:tc>
        <w:tc>
          <w:tcPr>
            <w:tcW w:w="1077" w:type="dxa"/>
          </w:tcPr>
          <w:p w14:paraId="5902BCC1" w14:textId="51195C71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Y</w:t>
            </w:r>
          </w:p>
        </w:tc>
        <w:tc>
          <w:tcPr>
            <w:tcW w:w="1077" w:type="dxa"/>
          </w:tcPr>
          <w:p w14:paraId="59100BA8" w14:textId="195C47C3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078" w:type="dxa"/>
          </w:tcPr>
          <w:p w14:paraId="579C1A2D" w14:textId="0538CF74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90</w:t>
            </w:r>
          </w:p>
        </w:tc>
      </w:tr>
      <w:tr w:rsidR="006A0AF1" w14:paraId="0AA734E2" w14:textId="77777777" w:rsidTr="006A0AF1">
        <w:tc>
          <w:tcPr>
            <w:tcW w:w="1271" w:type="dxa"/>
          </w:tcPr>
          <w:p w14:paraId="4895E455" w14:textId="77777777" w:rsidR="006A0AF1" w:rsidRDefault="006A0AF1" w:rsidP="006A0AF1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Stage 4</w:t>
            </w:r>
          </w:p>
        </w:tc>
        <w:tc>
          <w:tcPr>
            <w:tcW w:w="1077" w:type="dxa"/>
          </w:tcPr>
          <w:p w14:paraId="396577E8" w14:textId="54FC47FF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Y</w:t>
            </w:r>
          </w:p>
        </w:tc>
        <w:tc>
          <w:tcPr>
            <w:tcW w:w="1077" w:type="dxa"/>
          </w:tcPr>
          <w:p w14:paraId="04B5CFC2" w14:textId="0439BFF0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078" w:type="dxa"/>
          </w:tcPr>
          <w:p w14:paraId="4DEFFC19" w14:textId="055FC5C6" w:rsidR="006A0AF1" w:rsidRPr="00B927D5" w:rsidRDefault="00130F82" w:rsidP="006A0AF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30</w:t>
            </w:r>
          </w:p>
        </w:tc>
      </w:tr>
    </w:tbl>
    <w:p w14:paraId="442A2651" w14:textId="77777777" w:rsidR="007519B5" w:rsidRDefault="007519B5">
      <w:pPr>
        <w:jc w:val="both"/>
        <w:rPr>
          <w:noProof/>
        </w:rPr>
      </w:pPr>
    </w:p>
    <w:p w14:paraId="200CBC35" w14:textId="77777777" w:rsidR="007F3AB5" w:rsidRDefault="007F3AB5">
      <w:pPr>
        <w:jc w:val="both"/>
        <w:rPr>
          <w:rFonts w:ascii="Arial" w:hAnsi="Arial" w:cs="Arial"/>
          <w:b/>
          <w:bCs/>
          <w:sz w:val="22"/>
        </w:rPr>
      </w:pPr>
    </w:p>
    <w:p w14:paraId="239CFB5F" w14:textId="77777777" w:rsidR="007F3AB5" w:rsidRDefault="007F3AB5">
      <w:pPr>
        <w:jc w:val="both"/>
        <w:rPr>
          <w:rFonts w:ascii="Arial" w:hAnsi="Arial" w:cs="Arial"/>
          <w:b/>
          <w:bCs/>
          <w:sz w:val="22"/>
        </w:rPr>
      </w:pPr>
    </w:p>
    <w:p w14:paraId="4D7F060B" w14:textId="77777777" w:rsidR="0079171B" w:rsidRDefault="0079171B">
      <w:pPr>
        <w:jc w:val="both"/>
        <w:rPr>
          <w:rFonts w:ascii="Arial" w:hAnsi="Arial" w:cs="Arial"/>
          <w:b/>
          <w:bCs/>
          <w:sz w:val="22"/>
        </w:rPr>
      </w:pPr>
    </w:p>
    <w:p w14:paraId="1D17ACCA" w14:textId="77777777" w:rsidR="0079171B" w:rsidRDefault="0079171B">
      <w:pPr>
        <w:jc w:val="both"/>
        <w:rPr>
          <w:rFonts w:ascii="Arial" w:hAnsi="Arial" w:cs="Arial"/>
          <w:b/>
          <w:bCs/>
          <w:sz w:val="22"/>
        </w:rPr>
      </w:pPr>
    </w:p>
    <w:p w14:paraId="304C7E3A" w14:textId="77777777" w:rsidR="0079171B" w:rsidRDefault="0079171B">
      <w:pPr>
        <w:jc w:val="both"/>
        <w:rPr>
          <w:rFonts w:ascii="Arial" w:hAnsi="Arial" w:cs="Arial"/>
          <w:b/>
          <w:bCs/>
          <w:sz w:val="22"/>
        </w:rPr>
      </w:pPr>
    </w:p>
    <w:p w14:paraId="01933D6F" w14:textId="4B8203E8" w:rsidR="0079171B" w:rsidRDefault="0079171B">
      <w:pPr>
        <w:jc w:val="both"/>
        <w:rPr>
          <w:rFonts w:ascii="Arial" w:hAnsi="Arial" w:cs="Arial"/>
          <w:b/>
          <w:bCs/>
          <w:sz w:val="22"/>
        </w:rPr>
      </w:pPr>
    </w:p>
    <w:p w14:paraId="55DCB27F" w14:textId="0EB89C77" w:rsidR="00130F82" w:rsidRDefault="00130F82">
      <w:pPr>
        <w:jc w:val="both"/>
        <w:rPr>
          <w:rFonts w:ascii="Arial" w:hAnsi="Arial" w:cs="Arial"/>
          <w:b/>
          <w:bCs/>
          <w:sz w:val="22"/>
        </w:rPr>
      </w:pPr>
    </w:p>
    <w:p w14:paraId="5B572B0A" w14:textId="3A1B061C" w:rsidR="00130F82" w:rsidRDefault="00130F82">
      <w:pPr>
        <w:jc w:val="both"/>
        <w:rPr>
          <w:rFonts w:ascii="Arial" w:hAnsi="Arial" w:cs="Arial"/>
          <w:b/>
          <w:bCs/>
          <w:sz w:val="22"/>
        </w:rPr>
      </w:pPr>
    </w:p>
    <w:p w14:paraId="39C63418" w14:textId="03C940FC" w:rsidR="00130F82" w:rsidRDefault="00130F82">
      <w:pPr>
        <w:jc w:val="both"/>
        <w:rPr>
          <w:rFonts w:ascii="Arial" w:hAnsi="Arial" w:cs="Arial"/>
          <w:b/>
          <w:bCs/>
          <w:sz w:val="22"/>
        </w:rPr>
      </w:pPr>
    </w:p>
    <w:p w14:paraId="5ACEA2DE" w14:textId="77777777" w:rsidR="00130F82" w:rsidRDefault="00130F82">
      <w:pPr>
        <w:jc w:val="both"/>
        <w:rPr>
          <w:rFonts w:ascii="Arial" w:hAnsi="Arial" w:cs="Arial"/>
          <w:b/>
          <w:bCs/>
          <w:sz w:val="22"/>
        </w:rPr>
      </w:pPr>
    </w:p>
    <w:p w14:paraId="55CAB0B6" w14:textId="7E862818" w:rsidR="00FC7D45" w:rsidRPr="006A0AF1" w:rsidRDefault="007519B5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>B</w:t>
      </w:r>
      <w:r w:rsidR="006A0AF1">
        <w:rPr>
          <w:rFonts w:ascii="Arial" w:hAnsi="Arial" w:cs="Arial"/>
          <w:b/>
          <w:bCs/>
          <w:sz w:val="22"/>
        </w:rPr>
        <w:t>it Pattern No</w:t>
      </w:r>
      <w:r w:rsidR="000749DF">
        <w:rPr>
          <w:rFonts w:ascii="Arial" w:hAnsi="Arial" w:cs="Arial"/>
          <w:b/>
          <w:bCs/>
          <w:sz w:val="22"/>
        </w:rPr>
        <w:t>:</w:t>
      </w:r>
      <w:r w:rsidR="006A0AF1">
        <w:rPr>
          <w:rFonts w:ascii="Arial" w:hAnsi="Arial" w:cs="Arial"/>
          <w:sz w:val="22"/>
        </w:rPr>
        <w:t xml:space="preserve">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917C0D" w:rsidRPr="00B927D5" w14:paraId="31E3F4AA" w14:textId="77777777" w:rsidTr="00D17A2D">
        <w:tc>
          <w:tcPr>
            <w:tcW w:w="1204" w:type="dxa"/>
            <w:shd w:val="clear" w:color="auto" w:fill="auto"/>
          </w:tcPr>
          <w:p w14:paraId="5BEA186C" w14:textId="0ABE6A00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0= </w:t>
            </w:r>
            <w:r w:rsidR="00130F82">
              <w:rPr>
                <w:rFonts w:ascii="Arial" w:hAnsi="Arial" w:cs="Arial"/>
                <w:sz w:val="22"/>
              </w:rPr>
              <w:t>F1</w:t>
            </w:r>
          </w:p>
        </w:tc>
        <w:tc>
          <w:tcPr>
            <w:tcW w:w="1204" w:type="dxa"/>
            <w:shd w:val="clear" w:color="auto" w:fill="auto"/>
          </w:tcPr>
          <w:p w14:paraId="3EB7CD10" w14:textId="6B78D656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1= </w:t>
            </w:r>
            <w:r w:rsidR="00130F82">
              <w:rPr>
                <w:rFonts w:ascii="Arial" w:hAnsi="Arial" w:cs="Arial"/>
                <w:sz w:val="22"/>
              </w:rPr>
              <w:t>F2</w:t>
            </w:r>
          </w:p>
        </w:tc>
        <w:tc>
          <w:tcPr>
            <w:tcW w:w="1204" w:type="dxa"/>
            <w:shd w:val="clear" w:color="auto" w:fill="auto"/>
          </w:tcPr>
          <w:p w14:paraId="2C42B2E2" w14:textId="0807DE5C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2= </w:t>
            </w:r>
            <w:r w:rsidR="00130F82">
              <w:rPr>
                <w:rFonts w:ascii="Arial" w:hAnsi="Arial" w:cs="Arial"/>
                <w:sz w:val="22"/>
              </w:rPr>
              <w:t>F3</w:t>
            </w:r>
          </w:p>
        </w:tc>
        <w:tc>
          <w:tcPr>
            <w:tcW w:w="1205" w:type="dxa"/>
            <w:shd w:val="clear" w:color="auto" w:fill="auto"/>
          </w:tcPr>
          <w:p w14:paraId="15D55A4D" w14:textId="2437E179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3= </w:t>
            </w:r>
            <w:r w:rsidR="00130F82">
              <w:rPr>
                <w:rFonts w:ascii="Arial" w:hAnsi="Arial" w:cs="Arial"/>
                <w:sz w:val="22"/>
              </w:rPr>
              <w:t>F4</w:t>
            </w:r>
          </w:p>
        </w:tc>
        <w:tc>
          <w:tcPr>
            <w:tcW w:w="1204" w:type="dxa"/>
            <w:shd w:val="clear" w:color="auto" w:fill="auto"/>
          </w:tcPr>
          <w:p w14:paraId="34F5F96A" w14:textId="1E635F04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4= </w:t>
            </w:r>
            <w:r w:rsidR="00130F82">
              <w:rPr>
                <w:rFonts w:ascii="Arial" w:hAnsi="Arial" w:cs="Arial"/>
                <w:sz w:val="22"/>
              </w:rPr>
              <w:t>F5</w:t>
            </w:r>
          </w:p>
        </w:tc>
        <w:tc>
          <w:tcPr>
            <w:tcW w:w="1204" w:type="dxa"/>
            <w:shd w:val="clear" w:color="auto" w:fill="auto"/>
          </w:tcPr>
          <w:p w14:paraId="5B6E2F3F" w14:textId="06556285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5= </w:t>
            </w:r>
            <w:r w:rsidR="00130F82">
              <w:rPr>
                <w:rFonts w:ascii="Arial" w:hAnsi="Arial" w:cs="Arial"/>
                <w:sz w:val="22"/>
              </w:rPr>
              <w:t>D2</w:t>
            </w:r>
          </w:p>
        </w:tc>
        <w:tc>
          <w:tcPr>
            <w:tcW w:w="1204" w:type="dxa"/>
            <w:shd w:val="clear" w:color="auto" w:fill="auto"/>
          </w:tcPr>
          <w:p w14:paraId="2D1778A0" w14:textId="6DE55133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6= </w:t>
            </w:r>
            <w:r w:rsidR="00130F82">
              <w:rPr>
                <w:rFonts w:ascii="Arial" w:hAnsi="Arial" w:cs="Arial"/>
                <w:sz w:val="22"/>
              </w:rPr>
              <w:t>D3</w:t>
            </w:r>
          </w:p>
        </w:tc>
        <w:tc>
          <w:tcPr>
            <w:tcW w:w="1205" w:type="dxa"/>
            <w:shd w:val="clear" w:color="auto" w:fill="auto"/>
          </w:tcPr>
          <w:p w14:paraId="787B6BD0" w14:textId="658BB866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7= </w:t>
            </w:r>
            <w:r w:rsidR="00130F82">
              <w:rPr>
                <w:rFonts w:ascii="Arial" w:hAnsi="Arial" w:cs="Arial"/>
                <w:sz w:val="22"/>
              </w:rPr>
              <w:t>D4</w:t>
            </w:r>
          </w:p>
        </w:tc>
      </w:tr>
      <w:tr w:rsidR="00917C0D" w:rsidRPr="00B927D5" w14:paraId="4BFF5622" w14:textId="77777777" w:rsidTr="00D17A2D">
        <w:tc>
          <w:tcPr>
            <w:tcW w:w="1204" w:type="dxa"/>
            <w:shd w:val="clear" w:color="auto" w:fill="auto"/>
          </w:tcPr>
          <w:p w14:paraId="112DD907" w14:textId="4D29BBE7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8= </w:t>
            </w:r>
            <w:r w:rsidR="00130F82">
              <w:rPr>
                <w:rFonts w:ascii="Arial" w:hAnsi="Arial" w:cs="Arial"/>
                <w:sz w:val="22"/>
              </w:rPr>
              <w:t>DX</w:t>
            </w:r>
          </w:p>
        </w:tc>
        <w:tc>
          <w:tcPr>
            <w:tcW w:w="1204" w:type="dxa"/>
            <w:shd w:val="clear" w:color="auto" w:fill="auto"/>
          </w:tcPr>
          <w:p w14:paraId="26EBAF05" w14:textId="0832A4E0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9=</w:t>
            </w:r>
            <w:r w:rsidR="00130F82">
              <w:rPr>
                <w:rFonts w:ascii="Arial" w:hAnsi="Arial" w:cs="Arial"/>
                <w:sz w:val="22"/>
              </w:rPr>
              <w:t xml:space="preserve"> TS</w:t>
            </w:r>
          </w:p>
        </w:tc>
        <w:tc>
          <w:tcPr>
            <w:tcW w:w="1204" w:type="dxa"/>
            <w:shd w:val="clear" w:color="auto" w:fill="auto"/>
          </w:tcPr>
          <w:p w14:paraId="3AA6259D" w14:textId="71E400F8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10=</w:t>
            </w:r>
            <w:r w:rsidR="00793056">
              <w:rPr>
                <w:rFonts w:ascii="Arial" w:hAnsi="Arial" w:cs="Arial"/>
                <w:sz w:val="22"/>
              </w:rPr>
              <w:t>MO</w:t>
            </w:r>
          </w:p>
        </w:tc>
        <w:tc>
          <w:tcPr>
            <w:tcW w:w="1205" w:type="dxa"/>
            <w:shd w:val="clear" w:color="auto" w:fill="auto"/>
          </w:tcPr>
          <w:p w14:paraId="12FDC6DD" w14:textId="13921DB0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11=</w:t>
            </w:r>
            <w:r w:rsidR="00917C0D">
              <w:rPr>
                <w:rFonts w:ascii="Arial" w:hAnsi="Arial" w:cs="Arial"/>
                <w:sz w:val="22"/>
              </w:rPr>
              <w:t>B</w:t>
            </w:r>
            <w:r w:rsidR="00130F82">
              <w:rPr>
                <w:rFonts w:ascii="Arial" w:hAnsi="Arial" w:cs="Arial"/>
                <w:sz w:val="22"/>
              </w:rPr>
              <w:t>F</w:t>
            </w:r>
            <w:r w:rsidR="00793056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2CC2C30F" w14:textId="03D67227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12=</w:t>
            </w:r>
            <w:r w:rsidR="00917C0D">
              <w:rPr>
                <w:rFonts w:ascii="Arial" w:hAnsi="Arial" w:cs="Arial"/>
                <w:sz w:val="22"/>
              </w:rPr>
              <w:t>B</w:t>
            </w:r>
            <w:r w:rsidR="00130F82">
              <w:rPr>
                <w:rFonts w:ascii="Arial" w:hAnsi="Arial" w:cs="Arial"/>
                <w:sz w:val="22"/>
              </w:rPr>
              <w:t>F</w:t>
            </w:r>
            <w:r w:rsidR="00793056">
              <w:rPr>
                <w:rFonts w:ascii="Arial" w:hAnsi="Arial" w:cs="Arial"/>
                <w:sz w:val="22"/>
              </w:rPr>
              <w:t>2</w:t>
            </w:r>
            <w:r w:rsidRPr="00B927D5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46C1E7D2" w14:textId="624F9BB5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13=</w:t>
            </w:r>
            <w:r w:rsidR="00917C0D">
              <w:rPr>
                <w:rFonts w:ascii="Arial" w:hAnsi="Arial" w:cs="Arial"/>
                <w:sz w:val="22"/>
              </w:rPr>
              <w:t>B</w:t>
            </w:r>
            <w:r w:rsidR="00130F82">
              <w:rPr>
                <w:rFonts w:ascii="Arial" w:hAnsi="Arial" w:cs="Arial"/>
                <w:sz w:val="22"/>
              </w:rPr>
              <w:t>F</w:t>
            </w:r>
            <w:r w:rsidR="0079305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204" w:type="dxa"/>
            <w:shd w:val="clear" w:color="auto" w:fill="auto"/>
          </w:tcPr>
          <w:p w14:paraId="17E7472C" w14:textId="0D1403EB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14=</w:t>
            </w:r>
            <w:r w:rsidR="00793056">
              <w:rPr>
                <w:rFonts w:ascii="Arial" w:hAnsi="Arial" w:cs="Arial"/>
                <w:sz w:val="22"/>
              </w:rPr>
              <w:t>BF4</w:t>
            </w:r>
          </w:p>
        </w:tc>
        <w:tc>
          <w:tcPr>
            <w:tcW w:w="1205" w:type="dxa"/>
            <w:shd w:val="clear" w:color="auto" w:fill="auto"/>
          </w:tcPr>
          <w:p w14:paraId="1EA21B55" w14:textId="5CB865D5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15= </w:t>
            </w:r>
          </w:p>
        </w:tc>
      </w:tr>
    </w:tbl>
    <w:p w14:paraId="1D98306B" w14:textId="77777777" w:rsidR="000749DF" w:rsidRPr="00B927D5" w:rsidRDefault="000749DF">
      <w:pPr>
        <w:jc w:val="both"/>
        <w:rPr>
          <w:rFonts w:ascii="Arial" w:hAnsi="Arial" w:cs="Arial"/>
          <w:sz w:val="22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79171B" w:rsidRPr="00B927D5" w14:paraId="6CB76EED" w14:textId="77777777" w:rsidTr="0079171B"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C5176" w14:textId="080E83F2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0= </w:t>
            </w:r>
            <w:r w:rsidR="00130F82">
              <w:rPr>
                <w:rFonts w:ascii="Arial" w:hAnsi="Arial" w:cs="Arial"/>
                <w:sz w:val="22"/>
              </w:rPr>
              <w:t>G1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DDC15" w14:textId="08D376AF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1= </w:t>
            </w:r>
            <w:r w:rsidR="00130F82">
              <w:rPr>
                <w:rFonts w:ascii="Arial" w:hAnsi="Arial" w:cs="Arial"/>
                <w:sz w:val="22"/>
              </w:rPr>
              <w:t>G2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0DEA7" w14:textId="55166870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2= </w:t>
            </w:r>
            <w:r w:rsidR="00130F82">
              <w:rPr>
                <w:rFonts w:ascii="Arial" w:hAnsi="Arial" w:cs="Arial"/>
                <w:sz w:val="22"/>
              </w:rPr>
              <w:t>G3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AA262" w14:textId="4D5622F2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3= </w:t>
            </w:r>
            <w:r w:rsidR="00130F82">
              <w:rPr>
                <w:rFonts w:ascii="Arial" w:hAnsi="Arial" w:cs="Arial"/>
                <w:sz w:val="22"/>
              </w:rPr>
              <w:t>G4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44ADD" w14:textId="75434AB0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4= </w:t>
            </w:r>
            <w:r w:rsidR="00130F82">
              <w:rPr>
                <w:rFonts w:ascii="Arial" w:hAnsi="Arial" w:cs="Arial"/>
                <w:sz w:val="22"/>
              </w:rPr>
              <w:t>G5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8E224" w14:textId="7D80B73E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5= </w:t>
            </w:r>
            <w:r w:rsidR="00130F82">
              <w:rPr>
                <w:rFonts w:ascii="Arial" w:hAnsi="Arial" w:cs="Arial"/>
                <w:sz w:val="22"/>
              </w:rPr>
              <w:t>DR2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86FD8" w14:textId="6D382A00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6= </w:t>
            </w:r>
            <w:r w:rsidR="00130F82">
              <w:rPr>
                <w:rFonts w:ascii="Arial" w:hAnsi="Arial" w:cs="Arial"/>
                <w:sz w:val="22"/>
              </w:rPr>
              <w:t>DR3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79978" w14:textId="3364CBA1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7= </w:t>
            </w:r>
            <w:r w:rsidR="00130F82">
              <w:rPr>
                <w:rFonts w:ascii="Arial" w:hAnsi="Arial" w:cs="Arial"/>
                <w:sz w:val="22"/>
              </w:rPr>
              <w:t>DR4</w:t>
            </w:r>
          </w:p>
        </w:tc>
      </w:tr>
      <w:tr w:rsidR="0079171B" w:rsidRPr="00B927D5" w14:paraId="4C2B328F" w14:textId="77777777" w:rsidTr="0079171B"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76E3C" w14:textId="3868E040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8= </w:t>
            </w:r>
            <w:r w:rsidR="00130F82">
              <w:rPr>
                <w:rFonts w:ascii="Arial" w:hAnsi="Arial" w:cs="Arial"/>
                <w:sz w:val="22"/>
              </w:rPr>
              <w:t>CS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E29F" w14:textId="2C32B547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9=</w:t>
            </w:r>
            <w:r w:rsidR="00130F82">
              <w:rPr>
                <w:rFonts w:ascii="Arial" w:hAnsi="Arial" w:cs="Arial"/>
                <w:sz w:val="22"/>
              </w:rPr>
              <w:t xml:space="preserve"> CF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E93AC" w14:textId="51E442B9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10=</w:t>
            </w:r>
            <w:r w:rsidR="00130F82">
              <w:rPr>
                <w:rFonts w:ascii="Arial" w:hAnsi="Arial" w:cs="Arial"/>
                <w:sz w:val="22"/>
              </w:rPr>
              <w:t xml:space="preserve"> DF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42A3E" w14:textId="6BBB9B9D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11= </w:t>
            </w:r>
            <w:r w:rsidR="00130F82">
              <w:rPr>
                <w:rFonts w:ascii="Arial" w:hAnsi="Arial" w:cs="Arial"/>
                <w:sz w:val="22"/>
              </w:rPr>
              <w:t>LF1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550A2" w14:textId="72E26445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12= </w:t>
            </w:r>
            <w:r w:rsidR="00130F82">
              <w:rPr>
                <w:rFonts w:ascii="Arial" w:hAnsi="Arial" w:cs="Arial"/>
                <w:sz w:val="22"/>
              </w:rPr>
              <w:t>LF2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334F5" w14:textId="5CE8099F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13= </w:t>
            </w:r>
            <w:r w:rsidR="00130F82">
              <w:rPr>
                <w:rFonts w:ascii="Arial" w:hAnsi="Arial" w:cs="Arial"/>
                <w:sz w:val="22"/>
              </w:rPr>
              <w:t>RR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3A099" w14:textId="2B63FBE2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14= </w:t>
            </w:r>
            <w:r w:rsidR="00793056">
              <w:rPr>
                <w:rFonts w:ascii="Arial" w:hAnsi="Arial" w:cs="Arial"/>
                <w:sz w:val="22"/>
              </w:rPr>
              <w:t>MR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508B1" w14:textId="1F135552" w:rsidR="0079171B" w:rsidRPr="00B927D5" w:rsidRDefault="0079171B" w:rsidP="00276CB7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15=</w:t>
            </w:r>
            <w:r w:rsidR="00793056">
              <w:rPr>
                <w:rFonts w:ascii="Arial" w:hAnsi="Arial" w:cs="Arial"/>
                <w:sz w:val="22"/>
              </w:rPr>
              <w:t xml:space="preserve"> ML</w:t>
            </w:r>
            <w:r w:rsidRPr="00B927D5">
              <w:rPr>
                <w:rFonts w:ascii="Arial" w:hAnsi="Arial" w:cs="Arial"/>
                <w:sz w:val="22"/>
              </w:rPr>
              <w:t xml:space="preserve"> </w:t>
            </w:r>
          </w:p>
        </w:tc>
      </w:tr>
      <w:tr w:rsidR="000749DF" w:rsidRPr="00B927D5" w14:paraId="09795A08" w14:textId="77777777" w:rsidTr="00D17A2D">
        <w:tc>
          <w:tcPr>
            <w:tcW w:w="1204" w:type="dxa"/>
            <w:shd w:val="clear" w:color="auto" w:fill="auto"/>
          </w:tcPr>
          <w:p w14:paraId="72863915" w14:textId="5255756F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16= </w:t>
            </w:r>
            <w:r w:rsidR="00793056">
              <w:rPr>
                <w:rFonts w:ascii="Arial" w:hAnsi="Arial" w:cs="Arial"/>
                <w:sz w:val="22"/>
              </w:rPr>
              <w:t>MF</w:t>
            </w:r>
          </w:p>
        </w:tc>
        <w:tc>
          <w:tcPr>
            <w:tcW w:w="1204" w:type="dxa"/>
            <w:shd w:val="clear" w:color="auto" w:fill="auto"/>
          </w:tcPr>
          <w:p w14:paraId="2248CE05" w14:textId="0FB7A4A2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17=</w:t>
            </w:r>
          </w:p>
        </w:tc>
        <w:tc>
          <w:tcPr>
            <w:tcW w:w="1204" w:type="dxa"/>
            <w:shd w:val="clear" w:color="auto" w:fill="auto"/>
          </w:tcPr>
          <w:p w14:paraId="5E14652A" w14:textId="133389E9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18=</w:t>
            </w:r>
          </w:p>
        </w:tc>
        <w:tc>
          <w:tcPr>
            <w:tcW w:w="1205" w:type="dxa"/>
            <w:shd w:val="clear" w:color="auto" w:fill="auto"/>
          </w:tcPr>
          <w:p w14:paraId="4F79E3CF" w14:textId="3B3E65D1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19=</w:t>
            </w:r>
          </w:p>
        </w:tc>
        <w:tc>
          <w:tcPr>
            <w:tcW w:w="1204" w:type="dxa"/>
            <w:shd w:val="clear" w:color="auto" w:fill="auto"/>
          </w:tcPr>
          <w:p w14:paraId="12255717" w14:textId="63D4E947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20=</w:t>
            </w:r>
          </w:p>
        </w:tc>
        <w:tc>
          <w:tcPr>
            <w:tcW w:w="1204" w:type="dxa"/>
            <w:shd w:val="clear" w:color="auto" w:fill="auto"/>
          </w:tcPr>
          <w:p w14:paraId="3D8ACD7F" w14:textId="7A062746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21=</w:t>
            </w:r>
          </w:p>
        </w:tc>
        <w:tc>
          <w:tcPr>
            <w:tcW w:w="1204" w:type="dxa"/>
            <w:shd w:val="clear" w:color="auto" w:fill="auto"/>
          </w:tcPr>
          <w:p w14:paraId="10FA4733" w14:textId="591DAA81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22=</w:t>
            </w:r>
          </w:p>
        </w:tc>
        <w:tc>
          <w:tcPr>
            <w:tcW w:w="1205" w:type="dxa"/>
            <w:shd w:val="clear" w:color="auto" w:fill="auto"/>
          </w:tcPr>
          <w:p w14:paraId="6C8A1CA2" w14:textId="2779EBD6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23=</w:t>
            </w:r>
          </w:p>
        </w:tc>
      </w:tr>
      <w:tr w:rsidR="000749DF" w:rsidRPr="00B927D5" w14:paraId="146DF1AD" w14:textId="77777777" w:rsidTr="00D17A2D">
        <w:tc>
          <w:tcPr>
            <w:tcW w:w="1204" w:type="dxa"/>
            <w:shd w:val="clear" w:color="auto" w:fill="auto"/>
          </w:tcPr>
          <w:p w14:paraId="0F7F9D08" w14:textId="77C37383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24= </w:t>
            </w:r>
          </w:p>
        </w:tc>
        <w:tc>
          <w:tcPr>
            <w:tcW w:w="1204" w:type="dxa"/>
            <w:shd w:val="clear" w:color="auto" w:fill="auto"/>
          </w:tcPr>
          <w:p w14:paraId="2DB7F142" w14:textId="20334DD2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25= </w:t>
            </w:r>
          </w:p>
        </w:tc>
        <w:tc>
          <w:tcPr>
            <w:tcW w:w="1204" w:type="dxa"/>
            <w:shd w:val="clear" w:color="auto" w:fill="auto"/>
          </w:tcPr>
          <w:p w14:paraId="04AF310B" w14:textId="6B3D340C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26= </w:t>
            </w:r>
          </w:p>
        </w:tc>
        <w:tc>
          <w:tcPr>
            <w:tcW w:w="1205" w:type="dxa"/>
            <w:shd w:val="clear" w:color="auto" w:fill="auto"/>
          </w:tcPr>
          <w:p w14:paraId="4FF93216" w14:textId="2602AA7F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27= </w:t>
            </w:r>
          </w:p>
        </w:tc>
        <w:tc>
          <w:tcPr>
            <w:tcW w:w="1204" w:type="dxa"/>
            <w:shd w:val="clear" w:color="auto" w:fill="auto"/>
          </w:tcPr>
          <w:p w14:paraId="26034D96" w14:textId="4F53809C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28= </w:t>
            </w:r>
          </w:p>
        </w:tc>
        <w:tc>
          <w:tcPr>
            <w:tcW w:w="1204" w:type="dxa"/>
            <w:shd w:val="clear" w:color="auto" w:fill="auto"/>
          </w:tcPr>
          <w:p w14:paraId="67C433EE" w14:textId="5179BC89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29= </w:t>
            </w:r>
          </w:p>
        </w:tc>
        <w:tc>
          <w:tcPr>
            <w:tcW w:w="1204" w:type="dxa"/>
            <w:shd w:val="clear" w:color="auto" w:fill="auto"/>
          </w:tcPr>
          <w:p w14:paraId="6D091364" w14:textId="4642A1C5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30= </w:t>
            </w:r>
          </w:p>
        </w:tc>
        <w:tc>
          <w:tcPr>
            <w:tcW w:w="1205" w:type="dxa"/>
            <w:shd w:val="clear" w:color="auto" w:fill="auto"/>
          </w:tcPr>
          <w:p w14:paraId="1039CCAE" w14:textId="0544DFC8" w:rsidR="000749DF" w:rsidRPr="00B927D5" w:rsidRDefault="0079171B" w:rsidP="00792C93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31= </w:t>
            </w:r>
          </w:p>
        </w:tc>
      </w:tr>
    </w:tbl>
    <w:p w14:paraId="71BF973A" w14:textId="77777777" w:rsidR="000749DF" w:rsidRDefault="000749DF">
      <w:pPr>
        <w:jc w:val="both"/>
        <w:rPr>
          <w:rFonts w:ascii="Arial" w:hAnsi="Arial" w:cs="Arial"/>
          <w:b/>
          <w:bCs/>
          <w:sz w:val="22"/>
        </w:rPr>
      </w:pPr>
    </w:p>
    <w:p w14:paraId="63401191" w14:textId="77777777" w:rsidR="0079171B" w:rsidRDefault="0079171B">
      <w:pPr>
        <w:jc w:val="both"/>
        <w:rPr>
          <w:rFonts w:ascii="Arial" w:hAnsi="Arial" w:cs="Arial"/>
          <w:b/>
          <w:bCs/>
          <w:sz w:val="22"/>
        </w:rPr>
      </w:pPr>
    </w:p>
    <w:p w14:paraId="2BEED4FF" w14:textId="77777777" w:rsidR="0079171B" w:rsidRDefault="0079171B">
      <w:pPr>
        <w:jc w:val="both"/>
        <w:rPr>
          <w:rFonts w:ascii="Arial" w:hAnsi="Arial" w:cs="Arial"/>
          <w:b/>
          <w:bCs/>
          <w:sz w:val="22"/>
        </w:rPr>
      </w:pPr>
    </w:p>
    <w:p w14:paraId="23C1AB16" w14:textId="77777777" w:rsidR="006A0AF1" w:rsidRDefault="006A0AF1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br w:type="page"/>
      </w:r>
    </w:p>
    <w:p w14:paraId="5E19921E" w14:textId="2F9FE284" w:rsidR="000749DF" w:rsidRDefault="000749DF" w:rsidP="000749DF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lastRenderedPageBreak/>
        <w:t>SCOOT P</w:t>
      </w:r>
      <w:r w:rsidR="006A0AF1">
        <w:rPr>
          <w:rFonts w:ascii="Arial" w:hAnsi="Arial" w:cs="Arial"/>
          <w:b/>
          <w:bCs/>
          <w:sz w:val="22"/>
        </w:rPr>
        <w:t>lan Lines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3"/>
        <w:gridCol w:w="8275"/>
      </w:tblGrid>
      <w:tr w:rsidR="000749DF" w14:paraId="777C82AC" w14:textId="77777777" w:rsidTr="00D17A2D">
        <w:tc>
          <w:tcPr>
            <w:tcW w:w="1353" w:type="dxa"/>
          </w:tcPr>
          <w:p w14:paraId="16076118" w14:textId="53920763" w:rsidR="000749DF" w:rsidRDefault="000749DF" w:rsidP="00792C93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lan No</w:t>
            </w:r>
          </w:p>
        </w:tc>
        <w:tc>
          <w:tcPr>
            <w:tcW w:w="8275" w:type="dxa"/>
          </w:tcPr>
          <w:p w14:paraId="3424812E" w14:textId="2D945C26" w:rsidR="000749DF" w:rsidRDefault="00D17A2D" w:rsidP="00792C93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SCOOT </w:t>
            </w:r>
            <w:r w:rsidR="000749DF">
              <w:rPr>
                <w:rFonts w:ascii="Arial" w:hAnsi="Arial" w:cs="Arial"/>
                <w:b/>
                <w:bCs/>
                <w:sz w:val="22"/>
              </w:rPr>
              <w:t>P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lan Line</w:t>
            </w:r>
          </w:p>
        </w:tc>
      </w:tr>
      <w:tr w:rsidR="000749DF" w:rsidRPr="00B927D5" w14:paraId="03BD6D09" w14:textId="77777777" w:rsidTr="00D17A2D">
        <w:tc>
          <w:tcPr>
            <w:tcW w:w="1353" w:type="dxa"/>
          </w:tcPr>
          <w:p w14:paraId="71637407" w14:textId="4CC60C87" w:rsidR="00BB1A9E" w:rsidRPr="00B927D5" w:rsidRDefault="00130F82" w:rsidP="00792C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275" w:type="dxa"/>
          </w:tcPr>
          <w:p w14:paraId="0F6729DB" w14:textId="24D75872" w:rsidR="000749DF" w:rsidRPr="00B927D5" w:rsidRDefault="00130F82" w:rsidP="00792C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{F</w:t>
            </w:r>
            <w:proofErr w:type="gramStart"/>
            <w:r>
              <w:rPr>
                <w:rFonts w:ascii="Arial" w:hAnsi="Arial" w:cs="Arial"/>
                <w:sz w:val="22"/>
              </w:rPr>
              <w:t>1  0</w:t>
            </w:r>
            <w:proofErr w:type="gramEnd"/>
            <w:r>
              <w:rPr>
                <w:rFonts w:ascii="Arial" w:hAnsi="Arial" w:cs="Arial"/>
                <w:sz w:val="22"/>
              </w:rPr>
              <w:t>}1, {F2  0, F1/2  1}2, {F3  0+D3}3, {F4  0, F1/4  1}4</w:t>
            </w:r>
          </w:p>
        </w:tc>
      </w:tr>
      <w:tr w:rsidR="000749DF" w:rsidRPr="00B927D5" w14:paraId="0A6325CF" w14:textId="77777777" w:rsidTr="00D17A2D">
        <w:tc>
          <w:tcPr>
            <w:tcW w:w="1353" w:type="dxa"/>
          </w:tcPr>
          <w:p w14:paraId="218CFE92" w14:textId="26192AA1" w:rsidR="000749DF" w:rsidRPr="00B927D5" w:rsidRDefault="000749DF" w:rsidP="00792C93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8275" w:type="dxa"/>
          </w:tcPr>
          <w:p w14:paraId="390EDDE3" w14:textId="77777777" w:rsidR="000749DF" w:rsidRPr="00B927D5" w:rsidRDefault="000749DF" w:rsidP="00792C9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F443A8" w:rsidRPr="00B927D5" w14:paraId="5C46F3FF" w14:textId="77777777" w:rsidTr="00D17A2D">
        <w:tc>
          <w:tcPr>
            <w:tcW w:w="1353" w:type="dxa"/>
          </w:tcPr>
          <w:p w14:paraId="6D64B94D" w14:textId="2E851DC2" w:rsidR="00BB1A9E" w:rsidRPr="00B927D5" w:rsidRDefault="00BB1A9E" w:rsidP="00DF3BD0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8275" w:type="dxa"/>
          </w:tcPr>
          <w:p w14:paraId="4C25AC11" w14:textId="77777777" w:rsidR="00F443A8" w:rsidRPr="00B927D5" w:rsidRDefault="00F443A8" w:rsidP="00DF3BD0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0749DF" w:rsidRPr="00B927D5" w14:paraId="546C5885" w14:textId="77777777" w:rsidTr="00D17A2D">
        <w:tc>
          <w:tcPr>
            <w:tcW w:w="1353" w:type="dxa"/>
          </w:tcPr>
          <w:p w14:paraId="35583BC6" w14:textId="43D368F4" w:rsidR="000749DF" w:rsidRPr="00B927D5" w:rsidRDefault="000749DF" w:rsidP="00792C93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8275" w:type="dxa"/>
          </w:tcPr>
          <w:p w14:paraId="14F9F658" w14:textId="77777777" w:rsidR="000749DF" w:rsidRPr="00B927D5" w:rsidRDefault="000749DF" w:rsidP="00792C9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19ADFBD8" w14:textId="77777777" w:rsidR="000749DF" w:rsidRDefault="000749DF">
      <w:pPr>
        <w:jc w:val="both"/>
        <w:rPr>
          <w:rFonts w:ascii="Arial" w:hAnsi="Arial" w:cs="Arial"/>
          <w:b/>
          <w:bCs/>
          <w:sz w:val="22"/>
        </w:rPr>
      </w:pPr>
    </w:p>
    <w:p w14:paraId="42A34E5B" w14:textId="1C8E7A79" w:rsidR="00FC7D45" w:rsidRDefault="00FC7D45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SCOOT S</w:t>
      </w:r>
      <w:r w:rsidR="006A0AF1">
        <w:rPr>
          <w:rFonts w:ascii="Arial" w:hAnsi="Arial" w:cs="Arial"/>
          <w:b/>
          <w:bCs/>
          <w:sz w:val="22"/>
        </w:rPr>
        <w:t>tage Minimums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2722"/>
        <w:gridCol w:w="2807"/>
        <w:gridCol w:w="2857"/>
      </w:tblGrid>
      <w:tr w:rsidR="00FC7D45" w14:paraId="2830752B" w14:textId="77777777" w:rsidTr="006A0AF1">
        <w:tc>
          <w:tcPr>
            <w:tcW w:w="1242" w:type="dxa"/>
          </w:tcPr>
          <w:p w14:paraId="0E01DE71" w14:textId="396F7712" w:rsidR="00FC7D45" w:rsidRDefault="00FC7D45" w:rsidP="00D17A2D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S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tage</w:t>
            </w:r>
          </w:p>
        </w:tc>
        <w:tc>
          <w:tcPr>
            <w:tcW w:w="2722" w:type="dxa"/>
          </w:tcPr>
          <w:p w14:paraId="78BF3F4F" w14:textId="00B55634" w:rsidR="00FC7D45" w:rsidRDefault="00FC7D45" w:rsidP="006A0AF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ontroller Stage Change</w:t>
            </w:r>
          </w:p>
        </w:tc>
        <w:tc>
          <w:tcPr>
            <w:tcW w:w="2807" w:type="dxa"/>
          </w:tcPr>
          <w:p w14:paraId="5BECA49F" w14:textId="4493EC0B" w:rsidR="00FC7D45" w:rsidRDefault="00FC7D45" w:rsidP="00D17A2D">
            <w:pPr>
              <w:pStyle w:val="Heading2"/>
            </w:pPr>
            <w:r>
              <w:t>I</w:t>
            </w:r>
            <w:r w:rsidR="006A0AF1">
              <w:t>nterstage + Stage Min</w:t>
            </w:r>
          </w:p>
        </w:tc>
        <w:tc>
          <w:tcPr>
            <w:tcW w:w="2857" w:type="dxa"/>
          </w:tcPr>
          <w:p w14:paraId="20744965" w14:textId="62DF8220" w:rsidR="00FC7D45" w:rsidRDefault="00D17A2D" w:rsidP="00D17A2D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S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tage:  Minimum Stage Length</w:t>
            </w:r>
          </w:p>
        </w:tc>
      </w:tr>
      <w:tr w:rsidR="00FC7D45" w:rsidRPr="00B927D5" w14:paraId="475CBEEF" w14:textId="77777777" w:rsidTr="006A0AF1">
        <w:tc>
          <w:tcPr>
            <w:tcW w:w="1242" w:type="dxa"/>
          </w:tcPr>
          <w:p w14:paraId="6CA168B1" w14:textId="1D44C371" w:rsidR="00BB1A9E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722" w:type="dxa"/>
          </w:tcPr>
          <w:p w14:paraId="45A59FC1" w14:textId="238C4F8C" w:rsidR="00C92993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 – 1 </w:t>
            </w:r>
          </w:p>
          <w:p w14:paraId="073A51CE" w14:textId="26312001" w:rsidR="00874CAF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4 – 1  </w:t>
            </w:r>
          </w:p>
        </w:tc>
        <w:tc>
          <w:tcPr>
            <w:tcW w:w="2807" w:type="dxa"/>
          </w:tcPr>
          <w:p w14:paraId="0ECC7CFB" w14:textId="77777777" w:rsidR="00874CAF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 + 7 = 13</w:t>
            </w:r>
          </w:p>
          <w:p w14:paraId="6360F6EB" w14:textId="65A8CF45" w:rsidR="00C92993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 + 7 = 16</w:t>
            </w:r>
          </w:p>
        </w:tc>
        <w:tc>
          <w:tcPr>
            <w:tcW w:w="2857" w:type="dxa"/>
          </w:tcPr>
          <w:p w14:paraId="48641E15" w14:textId="77777777" w:rsidR="00FC7D45" w:rsidRDefault="00FC7D45">
            <w:pPr>
              <w:jc w:val="both"/>
              <w:rPr>
                <w:rFonts w:ascii="Arial" w:hAnsi="Arial" w:cs="Arial"/>
                <w:sz w:val="22"/>
              </w:rPr>
            </w:pPr>
          </w:p>
          <w:p w14:paraId="19ED8039" w14:textId="70707672" w:rsidR="00C92993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16</w:t>
            </w:r>
          </w:p>
        </w:tc>
      </w:tr>
      <w:tr w:rsidR="00FC7D45" w:rsidRPr="00B927D5" w14:paraId="6C2F2029" w14:textId="77777777" w:rsidTr="006A0AF1">
        <w:tc>
          <w:tcPr>
            <w:tcW w:w="1242" w:type="dxa"/>
          </w:tcPr>
          <w:p w14:paraId="74DFB5AE" w14:textId="720A965F" w:rsidR="00BB1A9E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722" w:type="dxa"/>
          </w:tcPr>
          <w:p w14:paraId="4549CC8C" w14:textId="69135858" w:rsidR="00874CAF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 – 2 </w:t>
            </w:r>
          </w:p>
        </w:tc>
        <w:tc>
          <w:tcPr>
            <w:tcW w:w="2807" w:type="dxa"/>
          </w:tcPr>
          <w:p w14:paraId="3B38E5E9" w14:textId="30470AF6" w:rsidR="00874CAF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 + 7 = 13</w:t>
            </w:r>
          </w:p>
        </w:tc>
        <w:tc>
          <w:tcPr>
            <w:tcW w:w="2857" w:type="dxa"/>
          </w:tcPr>
          <w:p w14:paraId="10D8E753" w14:textId="2D68B893" w:rsidR="00874CAF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13</w:t>
            </w:r>
          </w:p>
        </w:tc>
      </w:tr>
      <w:tr w:rsidR="00FC7D45" w:rsidRPr="00B927D5" w14:paraId="5EEAEA1C" w14:textId="77777777" w:rsidTr="006A0AF1">
        <w:tc>
          <w:tcPr>
            <w:tcW w:w="1242" w:type="dxa"/>
          </w:tcPr>
          <w:p w14:paraId="600FB0B3" w14:textId="1B37AFED" w:rsidR="00BB1A9E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722" w:type="dxa"/>
          </w:tcPr>
          <w:p w14:paraId="4EF84DD9" w14:textId="77777777" w:rsidR="00874CAF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 – 3 </w:t>
            </w:r>
          </w:p>
          <w:p w14:paraId="54FA9C31" w14:textId="3B079AFD" w:rsidR="00C92993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 – 3 </w:t>
            </w:r>
          </w:p>
        </w:tc>
        <w:tc>
          <w:tcPr>
            <w:tcW w:w="2807" w:type="dxa"/>
          </w:tcPr>
          <w:p w14:paraId="1F008206" w14:textId="77777777" w:rsidR="00874CAF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 + 7 = 14</w:t>
            </w:r>
          </w:p>
          <w:p w14:paraId="2D46E37C" w14:textId="24868F7E" w:rsidR="00C92993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 + 7 = 14</w:t>
            </w:r>
          </w:p>
        </w:tc>
        <w:tc>
          <w:tcPr>
            <w:tcW w:w="2857" w:type="dxa"/>
          </w:tcPr>
          <w:p w14:paraId="60EE96FB" w14:textId="77777777" w:rsidR="00874CAF" w:rsidRDefault="00874CAF">
            <w:pPr>
              <w:jc w:val="both"/>
              <w:rPr>
                <w:rFonts w:ascii="Arial" w:hAnsi="Arial" w:cs="Arial"/>
                <w:sz w:val="22"/>
              </w:rPr>
            </w:pPr>
          </w:p>
          <w:p w14:paraId="1391E42A" w14:textId="29153FB1" w:rsidR="00C92993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</w:t>
            </w:r>
          </w:p>
        </w:tc>
      </w:tr>
      <w:tr w:rsidR="00FC7D45" w:rsidRPr="00B927D5" w14:paraId="0C3CDD01" w14:textId="77777777" w:rsidTr="006A0AF1">
        <w:tc>
          <w:tcPr>
            <w:tcW w:w="1242" w:type="dxa"/>
          </w:tcPr>
          <w:p w14:paraId="05DDDC60" w14:textId="4264E2DA" w:rsidR="00BB1A9E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2722" w:type="dxa"/>
          </w:tcPr>
          <w:p w14:paraId="2B5BF89D" w14:textId="22A7F763" w:rsidR="00FC7D45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 – 4 </w:t>
            </w:r>
          </w:p>
        </w:tc>
        <w:tc>
          <w:tcPr>
            <w:tcW w:w="2807" w:type="dxa"/>
          </w:tcPr>
          <w:p w14:paraId="025D592F" w14:textId="32203574" w:rsidR="00874CAF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 + 7 = 14</w:t>
            </w:r>
          </w:p>
        </w:tc>
        <w:tc>
          <w:tcPr>
            <w:tcW w:w="2857" w:type="dxa"/>
          </w:tcPr>
          <w:p w14:paraId="523311C0" w14:textId="3CFB5E59" w:rsidR="00FC7D45" w:rsidRPr="006A0AF1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</w:t>
            </w:r>
          </w:p>
        </w:tc>
      </w:tr>
    </w:tbl>
    <w:p w14:paraId="2182B9A7" w14:textId="77777777" w:rsidR="00FC7D45" w:rsidRDefault="00FC7D45">
      <w:pPr>
        <w:jc w:val="both"/>
        <w:rPr>
          <w:rFonts w:ascii="Arial" w:hAnsi="Arial" w:cs="Arial"/>
          <w:b/>
          <w:bCs/>
          <w:sz w:val="22"/>
        </w:rPr>
      </w:pPr>
    </w:p>
    <w:p w14:paraId="2F18F092" w14:textId="5C2346CC" w:rsidR="00FC7D45" w:rsidRDefault="00FC7D45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L</w:t>
      </w:r>
      <w:r w:rsidR="006A0AF1">
        <w:rPr>
          <w:rFonts w:ascii="Arial" w:hAnsi="Arial" w:cs="Arial"/>
          <w:b/>
          <w:bCs/>
          <w:sz w:val="22"/>
        </w:rPr>
        <w:t>ags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4"/>
        <w:gridCol w:w="1081"/>
        <w:gridCol w:w="2528"/>
        <w:gridCol w:w="2155"/>
        <w:gridCol w:w="2126"/>
      </w:tblGrid>
      <w:tr w:rsidR="006A0AF1" w14:paraId="5F9B6F82" w14:textId="77777777" w:rsidTr="006A0AF1">
        <w:tc>
          <w:tcPr>
            <w:tcW w:w="1744" w:type="dxa"/>
          </w:tcPr>
          <w:p w14:paraId="0DCB7DDA" w14:textId="13F2E85E" w:rsidR="001B7C76" w:rsidRDefault="001B7C76" w:rsidP="006A0AF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ontroller Phase Letter</w:t>
            </w:r>
          </w:p>
        </w:tc>
        <w:tc>
          <w:tcPr>
            <w:tcW w:w="1081" w:type="dxa"/>
          </w:tcPr>
          <w:p w14:paraId="52A7C32D" w14:textId="77777777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SCOOT </w:t>
            </w:r>
          </w:p>
          <w:p w14:paraId="08F76AEB" w14:textId="17760C70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L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ink Letter</w:t>
            </w:r>
          </w:p>
        </w:tc>
        <w:tc>
          <w:tcPr>
            <w:tcW w:w="2528" w:type="dxa"/>
          </w:tcPr>
          <w:p w14:paraId="7322B3EC" w14:textId="7CA2243E" w:rsidR="00186843" w:rsidRDefault="00186843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alue In Spec</w:t>
            </w:r>
          </w:p>
          <w:p w14:paraId="6453B5CB" w14:textId="00FC6DF6" w:rsidR="001B7C76" w:rsidRDefault="00186843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(</w:t>
            </w:r>
            <w:r w:rsidR="001B7C76">
              <w:rPr>
                <w:rFonts w:ascii="Arial" w:hAnsi="Arial" w:cs="Arial"/>
                <w:b/>
                <w:bCs/>
                <w:sz w:val="22"/>
              </w:rPr>
              <w:t>T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ime to Phase Gaining Green</w:t>
            </w:r>
            <w:r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  <w:tc>
          <w:tcPr>
            <w:tcW w:w="2155" w:type="dxa"/>
          </w:tcPr>
          <w:p w14:paraId="7A720BFA" w14:textId="77777777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SLAG:</w:t>
            </w:r>
          </w:p>
          <w:p w14:paraId="0BD25149" w14:textId="0C6F6A76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V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alue</w:t>
            </w:r>
          </w:p>
          <w:p w14:paraId="044270DB" w14:textId="7179CABA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(S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ubtract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7)</w:t>
            </w:r>
          </w:p>
        </w:tc>
        <w:tc>
          <w:tcPr>
            <w:tcW w:w="2126" w:type="dxa"/>
          </w:tcPr>
          <w:p w14:paraId="03F03EEE" w14:textId="708EC5A7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ELAG:</w:t>
            </w:r>
          </w:p>
          <w:p w14:paraId="07754CBE" w14:textId="1470091C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V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alue</w:t>
            </w:r>
          </w:p>
          <w:p w14:paraId="32AADADF" w14:textId="62AF5B73" w:rsidR="001B7C76" w:rsidRDefault="001B7C76" w:rsidP="001B7C76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(=P</w:t>
            </w:r>
            <w:r w:rsidR="006A0AF1">
              <w:rPr>
                <w:rFonts w:ascii="Arial" w:hAnsi="Arial" w:cs="Arial"/>
                <w:b/>
                <w:bCs/>
                <w:sz w:val="22"/>
              </w:rPr>
              <w:t>hase Delay</w:t>
            </w:r>
            <w:r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</w:tr>
      <w:tr w:rsidR="006A0AF1" w:rsidRPr="00B927D5" w14:paraId="465E00E6" w14:textId="77777777" w:rsidTr="006A0AF1">
        <w:tc>
          <w:tcPr>
            <w:tcW w:w="1744" w:type="dxa"/>
          </w:tcPr>
          <w:p w14:paraId="655546C0" w14:textId="77777777" w:rsidR="001B7C76" w:rsidRPr="00B927D5" w:rsidRDefault="001B7C76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081" w:type="dxa"/>
          </w:tcPr>
          <w:p w14:paraId="138829FD" w14:textId="26BEBD38" w:rsidR="001B7C76" w:rsidRPr="006A0AF1" w:rsidRDefault="00C92993">
            <w:pPr>
              <w:jc w:val="both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A</w:t>
            </w:r>
          </w:p>
        </w:tc>
        <w:tc>
          <w:tcPr>
            <w:tcW w:w="2528" w:type="dxa"/>
          </w:tcPr>
          <w:p w14:paraId="69BF9A83" w14:textId="125F3EF2" w:rsidR="001B7C76" w:rsidRPr="00B927D5" w:rsidRDefault="00C92993" w:rsidP="00E62BA9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2155" w:type="dxa"/>
          </w:tcPr>
          <w:p w14:paraId="769777FE" w14:textId="42DD7751" w:rsidR="001B7C76" w:rsidRPr="00B927D5" w:rsidRDefault="00C92993" w:rsidP="00FC7D45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+2</w:t>
            </w:r>
          </w:p>
        </w:tc>
        <w:tc>
          <w:tcPr>
            <w:tcW w:w="2126" w:type="dxa"/>
          </w:tcPr>
          <w:p w14:paraId="2BE33466" w14:textId="45372BAD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6A0AF1" w:rsidRPr="00B927D5" w14:paraId="4E615F58" w14:textId="77777777" w:rsidTr="006A0AF1">
        <w:tc>
          <w:tcPr>
            <w:tcW w:w="1744" w:type="dxa"/>
          </w:tcPr>
          <w:p w14:paraId="2898F06C" w14:textId="77777777" w:rsidR="001B7C76" w:rsidRPr="00B927D5" w:rsidRDefault="001B7C76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B</w:t>
            </w:r>
          </w:p>
        </w:tc>
        <w:tc>
          <w:tcPr>
            <w:tcW w:w="1081" w:type="dxa"/>
          </w:tcPr>
          <w:p w14:paraId="0E4C35DB" w14:textId="7E6DE12F" w:rsidR="001B7C76" w:rsidRPr="006A0AF1" w:rsidRDefault="00C92993">
            <w:pPr>
              <w:jc w:val="both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B</w:t>
            </w:r>
          </w:p>
        </w:tc>
        <w:tc>
          <w:tcPr>
            <w:tcW w:w="2528" w:type="dxa"/>
          </w:tcPr>
          <w:p w14:paraId="1CBAC523" w14:textId="6C2F7D90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2155" w:type="dxa"/>
          </w:tcPr>
          <w:p w14:paraId="44299A7E" w14:textId="5C2C236C" w:rsidR="001B7C76" w:rsidRPr="00B927D5" w:rsidRDefault="00C92993" w:rsidP="00FC7D45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+2</w:t>
            </w:r>
          </w:p>
        </w:tc>
        <w:tc>
          <w:tcPr>
            <w:tcW w:w="2126" w:type="dxa"/>
          </w:tcPr>
          <w:p w14:paraId="0B18B841" w14:textId="70937019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6A0AF1" w:rsidRPr="00B927D5" w14:paraId="1D28E375" w14:textId="77777777" w:rsidTr="006A0AF1">
        <w:tc>
          <w:tcPr>
            <w:tcW w:w="1744" w:type="dxa"/>
          </w:tcPr>
          <w:p w14:paraId="1E06C476" w14:textId="77777777" w:rsidR="001B7C76" w:rsidRPr="00B927D5" w:rsidRDefault="001B7C76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C</w:t>
            </w:r>
          </w:p>
        </w:tc>
        <w:tc>
          <w:tcPr>
            <w:tcW w:w="1081" w:type="dxa"/>
          </w:tcPr>
          <w:p w14:paraId="04ABAD46" w14:textId="5864D217" w:rsidR="001B7C76" w:rsidRPr="006A0AF1" w:rsidRDefault="00C92993">
            <w:pPr>
              <w:jc w:val="both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C</w:t>
            </w:r>
          </w:p>
        </w:tc>
        <w:tc>
          <w:tcPr>
            <w:tcW w:w="2528" w:type="dxa"/>
          </w:tcPr>
          <w:p w14:paraId="49231811" w14:textId="2457BBE1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155" w:type="dxa"/>
          </w:tcPr>
          <w:p w14:paraId="625F2282" w14:textId="354E38EA" w:rsidR="001B7C76" w:rsidRPr="00B927D5" w:rsidRDefault="00C92993" w:rsidP="00FC7D45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-1</w:t>
            </w:r>
          </w:p>
        </w:tc>
        <w:tc>
          <w:tcPr>
            <w:tcW w:w="2126" w:type="dxa"/>
          </w:tcPr>
          <w:p w14:paraId="76BBC95D" w14:textId="634070A2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6A0AF1" w:rsidRPr="00B927D5" w14:paraId="4427094F" w14:textId="77777777" w:rsidTr="006A0AF1">
        <w:tc>
          <w:tcPr>
            <w:tcW w:w="1744" w:type="dxa"/>
          </w:tcPr>
          <w:p w14:paraId="6544C5F9" w14:textId="77777777" w:rsidR="001B7C76" w:rsidRPr="00B927D5" w:rsidRDefault="001B7C76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D</w:t>
            </w:r>
          </w:p>
        </w:tc>
        <w:tc>
          <w:tcPr>
            <w:tcW w:w="1081" w:type="dxa"/>
          </w:tcPr>
          <w:p w14:paraId="1A6BC6FD" w14:textId="2EDCACAD" w:rsidR="001B7C76" w:rsidRPr="006A0AF1" w:rsidRDefault="00C92993">
            <w:pPr>
              <w:jc w:val="both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D</w:t>
            </w:r>
          </w:p>
        </w:tc>
        <w:tc>
          <w:tcPr>
            <w:tcW w:w="2528" w:type="dxa"/>
          </w:tcPr>
          <w:p w14:paraId="33BD901C" w14:textId="14EA489F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2155" w:type="dxa"/>
          </w:tcPr>
          <w:p w14:paraId="0A4E3E7E" w14:textId="7AF0A68B" w:rsidR="001B7C76" w:rsidRPr="00B927D5" w:rsidRDefault="00C92993" w:rsidP="00FC7D45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2126" w:type="dxa"/>
          </w:tcPr>
          <w:p w14:paraId="76C023B7" w14:textId="3A2DD2F0" w:rsidR="001B7C76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  <w:tr w:rsidR="00C92993" w:rsidRPr="00B927D5" w14:paraId="389B6A9C" w14:textId="77777777" w:rsidTr="006A0AF1">
        <w:tc>
          <w:tcPr>
            <w:tcW w:w="1744" w:type="dxa"/>
          </w:tcPr>
          <w:p w14:paraId="7483869C" w14:textId="098AA3E8" w:rsidR="00C92993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</w:t>
            </w:r>
          </w:p>
        </w:tc>
        <w:tc>
          <w:tcPr>
            <w:tcW w:w="1081" w:type="dxa"/>
          </w:tcPr>
          <w:p w14:paraId="74D0111E" w14:textId="62D92709" w:rsidR="00C92993" w:rsidRPr="006A0AF1" w:rsidRDefault="00C92993">
            <w:pPr>
              <w:jc w:val="both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E</w:t>
            </w:r>
          </w:p>
        </w:tc>
        <w:tc>
          <w:tcPr>
            <w:tcW w:w="2528" w:type="dxa"/>
          </w:tcPr>
          <w:p w14:paraId="6D2DB53D" w14:textId="7D3217D5" w:rsidR="00C92993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2155" w:type="dxa"/>
          </w:tcPr>
          <w:p w14:paraId="0D8EE36B" w14:textId="05C9319B" w:rsidR="00C92993" w:rsidRPr="00B927D5" w:rsidRDefault="00C92993" w:rsidP="00FC7D45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2126" w:type="dxa"/>
          </w:tcPr>
          <w:p w14:paraId="3DB735E5" w14:textId="0B022419" w:rsidR="00C92993" w:rsidRPr="00B927D5" w:rsidRDefault="00C9299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</w:tr>
    </w:tbl>
    <w:p w14:paraId="22D3F537" w14:textId="73E83C78" w:rsidR="00FC7D45" w:rsidRDefault="00FC7D45">
      <w:pPr>
        <w:jc w:val="both"/>
        <w:rPr>
          <w:rFonts w:ascii="Arial" w:hAnsi="Arial" w:cs="Arial"/>
          <w:b/>
          <w:bCs/>
          <w:sz w:val="22"/>
        </w:rPr>
      </w:pPr>
    </w:p>
    <w:p w14:paraId="2F64BFA1" w14:textId="47185D07" w:rsidR="009F5ADC" w:rsidRDefault="009F5ADC">
      <w:pPr>
        <w:jc w:val="both"/>
        <w:rPr>
          <w:rFonts w:ascii="Arial" w:hAnsi="Arial" w:cs="Arial"/>
          <w:b/>
          <w:bCs/>
          <w:sz w:val="22"/>
        </w:rPr>
      </w:pPr>
    </w:p>
    <w:p w14:paraId="0CB5B1B5" w14:textId="316F3044" w:rsidR="009F5ADC" w:rsidRDefault="009F5AD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br w:type="page"/>
      </w:r>
    </w:p>
    <w:p w14:paraId="119B6D6F" w14:textId="77777777" w:rsidR="009F5ADC" w:rsidRDefault="009F5ADC">
      <w:pPr>
        <w:jc w:val="both"/>
        <w:rPr>
          <w:rFonts w:ascii="Arial" w:hAnsi="Arial" w:cs="Arial"/>
          <w:b/>
          <w:bCs/>
          <w:sz w:val="22"/>
        </w:rPr>
      </w:pPr>
    </w:p>
    <w:bookmarkEnd w:id="0"/>
    <w:p w14:paraId="066DA725" w14:textId="7545B61B" w:rsidR="009F5ADC" w:rsidRPr="009F5ADC" w:rsidRDefault="009F5ADC" w:rsidP="009F5ADC">
      <w:pPr>
        <w:pStyle w:val="Heading4"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  <w:r w:rsidRPr="009F5ADC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SCOOT Data</w:t>
      </w:r>
    </w:p>
    <w:p w14:paraId="37B1EF50" w14:textId="77777777" w:rsidR="009F5ADC" w:rsidRPr="009F5ADC" w:rsidRDefault="009F5ADC" w:rsidP="009F5ADC">
      <w:pPr>
        <w:pStyle w:val="Heading4"/>
        <w:rPr>
          <w:rFonts w:ascii="Arial" w:hAnsi="Arial" w:cs="Arial"/>
          <w:i w:val="0"/>
          <w:iCs w:val="0"/>
          <w:color w:val="auto"/>
          <w:sz w:val="22"/>
          <w:szCs w:val="22"/>
        </w:rPr>
      </w:pPr>
    </w:p>
    <w:p w14:paraId="4036A4BB" w14:textId="77777777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</w:p>
    <w:p w14:paraId="0B5A7D84" w14:textId="74D4DFFF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SCOOT Region SCN:  </w:t>
      </w:r>
      <w:r w:rsidRPr="009F5ADC">
        <w:rPr>
          <w:rFonts w:ascii="Arial" w:hAnsi="Arial" w:cs="Arial"/>
          <w:sz w:val="22"/>
          <w:szCs w:val="22"/>
        </w:rPr>
        <w:tab/>
      </w:r>
      <w:r w:rsidRPr="009F5ADC">
        <w:rPr>
          <w:rFonts w:ascii="Arial" w:hAnsi="Arial" w:cs="Arial"/>
          <w:sz w:val="22"/>
          <w:szCs w:val="22"/>
        </w:rPr>
        <w:tab/>
      </w:r>
      <w:r w:rsidR="00C92993">
        <w:rPr>
          <w:rFonts w:ascii="Arial" w:hAnsi="Arial" w:cs="Arial"/>
          <w:sz w:val="22"/>
          <w:szCs w:val="22"/>
        </w:rPr>
        <w:t>RWR</w:t>
      </w:r>
    </w:p>
    <w:p w14:paraId="298DF3CA" w14:textId="58DCFE18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Minimum Cycle Time:  </w:t>
      </w:r>
      <w:r w:rsidRPr="009F5ADC">
        <w:rPr>
          <w:rFonts w:ascii="Arial" w:hAnsi="Arial" w:cs="Arial"/>
          <w:sz w:val="22"/>
          <w:szCs w:val="22"/>
        </w:rPr>
        <w:tab/>
      </w:r>
      <w:r w:rsidRPr="009F5ADC">
        <w:rPr>
          <w:rFonts w:ascii="Arial" w:hAnsi="Arial" w:cs="Arial"/>
          <w:sz w:val="22"/>
          <w:szCs w:val="22"/>
        </w:rPr>
        <w:tab/>
      </w:r>
      <w:r w:rsidR="00C92993">
        <w:rPr>
          <w:rFonts w:ascii="Arial" w:hAnsi="Arial" w:cs="Arial"/>
          <w:sz w:val="22"/>
          <w:szCs w:val="22"/>
        </w:rPr>
        <w:t>60</w:t>
      </w:r>
    </w:p>
    <w:p w14:paraId="061FDB4C" w14:textId="3698E8B4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>Maximum Cycle Time:</w:t>
      </w:r>
      <w:r w:rsidRPr="009F5ADC">
        <w:rPr>
          <w:rFonts w:ascii="Arial" w:hAnsi="Arial" w:cs="Arial"/>
          <w:sz w:val="22"/>
          <w:szCs w:val="22"/>
        </w:rPr>
        <w:tab/>
      </w:r>
      <w:r w:rsidRPr="009F5ADC">
        <w:rPr>
          <w:rFonts w:ascii="Arial" w:hAnsi="Arial" w:cs="Arial"/>
          <w:sz w:val="22"/>
          <w:szCs w:val="22"/>
        </w:rPr>
        <w:tab/>
      </w:r>
      <w:r w:rsidR="00C92993">
        <w:rPr>
          <w:rFonts w:ascii="Arial" w:hAnsi="Arial" w:cs="Arial"/>
          <w:sz w:val="22"/>
          <w:szCs w:val="22"/>
        </w:rPr>
        <w:t>120</w:t>
      </w:r>
    </w:p>
    <w:p w14:paraId="0706B009" w14:textId="23241756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>Use Sub Region Independence:</w:t>
      </w:r>
      <w:r w:rsidRPr="009F5ADC">
        <w:rPr>
          <w:rFonts w:ascii="Arial" w:hAnsi="Arial" w:cs="Arial"/>
          <w:sz w:val="22"/>
          <w:szCs w:val="22"/>
        </w:rPr>
        <w:tab/>
      </w:r>
      <w:r w:rsidR="00C92993">
        <w:rPr>
          <w:rFonts w:ascii="Arial" w:hAnsi="Arial" w:cs="Arial"/>
          <w:sz w:val="22"/>
          <w:szCs w:val="22"/>
        </w:rPr>
        <w:t>N</w:t>
      </w:r>
    </w:p>
    <w:p w14:paraId="45CE671F" w14:textId="45489135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Initial Region Cycle Time (IRCT):  </w:t>
      </w:r>
      <w:r w:rsidRPr="009F5ADC">
        <w:rPr>
          <w:rFonts w:ascii="Arial" w:hAnsi="Arial" w:cs="Arial"/>
          <w:sz w:val="22"/>
          <w:szCs w:val="22"/>
        </w:rPr>
        <w:tab/>
      </w:r>
      <w:r w:rsidR="00C92993">
        <w:rPr>
          <w:rFonts w:ascii="Arial" w:hAnsi="Arial" w:cs="Arial"/>
          <w:sz w:val="22"/>
          <w:szCs w:val="22"/>
        </w:rPr>
        <w:t>120</w:t>
      </w:r>
    </w:p>
    <w:p w14:paraId="1A56E8D4" w14:textId="0BF787AE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Force Site to Double </w:t>
      </w:r>
      <w:proofErr w:type="gramStart"/>
      <w:r w:rsidRPr="009F5ADC">
        <w:rPr>
          <w:rFonts w:ascii="Arial" w:hAnsi="Arial" w:cs="Arial"/>
          <w:sz w:val="22"/>
          <w:szCs w:val="22"/>
        </w:rPr>
        <w:t>Cycle?:</w:t>
      </w:r>
      <w:proofErr w:type="gramEnd"/>
      <w:r w:rsidRPr="009F5ADC">
        <w:rPr>
          <w:rFonts w:ascii="Arial" w:hAnsi="Arial" w:cs="Arial"/>
          <w:sz w:val="22"/>
          <w:szCs w:val="22"/>
        </w:rPr>
        <w:t xml:space="preserve">  </w:t>
      </w:r>
      <w:r w:rsidRPr="009F5ADC">
        <w:rPr>
          <w:rFonts w:ascii="Arial" w:hAnsi="Arial" w:cs="Arial"/>
          <w:sz w:val="22"/>
          <w:szCs w:val="22"/>
        </w:rPr>
        <w:tab/>
      </w:r>
      <w:r w:rsidR="00C92993">
        <w:rPr>
          <w:rFonts w:ascii="Arial" w:hAnsi="Arial" w:cs="Arial"/>
          <w:sz w:val="22"/>
          <w:szCs w:val="22"/>
        </w:rPr>
        <w:t>N</w:t>
      </w:r>
    </w:p>
    <w:p w14:paraId="3420CAA9" w14:textId="77777777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</w:p>
    <w:p w14:paraId="6E5D4D84" w14:textId="77777777" w:rsidR="009F5ADC" w:rsidRPr="009F5ADC" w:rsidRDefault="009F5ADC" w:rsidP="009F5ADC">
      <w:pPr>
        <w:jc w:val="both"/>
        <w:rPr>
          <w:rFonts w:ascii="Arial" w:hAnsi="Arial" w:cs="Arial"/>
          <w:sz w:val="22"/>
          <w:szCs w:val="22"/>
        </w:rPr>
      </w:pPr>
    </w:p>
    <w:p w14:paraId="0C73A37D" w14:textId="77777777" w:rsidR="009F5ADC" w:rsidRPr="009F5ADC" w:rsidRDefault="009F5ADC" w:rsidP="009F5ADC">
      <w:pPr>
        <w:rPr>
          <w:rFonts w:ascii="Arial" w:hAnsi="Arial" w:cs="Arial"/>
          <w:b/>
          <w:bCs/>
          <w:sz w:val="22"/>
          <w:szCs w:val="22"/>
        </w:rPr>
      </w:pPr>
      <w:r w:rsidRPr="009F5ADC">
        <w:rPr>
          <w:rFonts w:ascii="Arial" w:hAnsi="Arial" w:cs="Arial"/>
          <w:b/>
          <w:bCs/>
          <w:sz w:val="22"/>
          <w:szCs w:val="22"/>
        </w:rPr>
        <w:t xml:space="preserve">SCOOT Stage Timing Data: 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99"/>
        <w:gridCol w:w="2925"/>
        <w:gridCol w:w="2926"/>
        <w:gridCol w:w="2926"/>
      </w:tblGrid>
      <w:tr w:rsidR="009F5ADC" w:rsidRPr="009F5ADC" w14:paraId="60007F74" w14:textId="77777777" w:rsidTr="009F5ADC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A07E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SCOOT Stage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D072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Minimum Stage Length (MINS)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9AF9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Maximum Stage Length (MAXS)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4270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Stage Change Point:</w:t>
            </w:r>
          </w:p>
        </w:tc>
      </w:tr>
      <w:tr w:rsidR="009F5ADC" w:rsidRPr="009F5ADC" w14:paraId="20A49A4A" w14:textId="77777777" w:rsidTr="009F5ADC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6AE6" w14:textId="77777777" w:rsidR="009F5ADC" w:rsidRPr="009F5ADC" w:rsidRDefault="009F5AD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A04A" w14:textId="6F230758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3391" w14:textId="713244D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FEBE" w14:textId="26231873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9F5ADC" w:rsidRPr="009F5ADC" w14:paraId="58CCBCD3" w14:textId="77777777" w:rsidTr="009F5ADC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C57F" w14:textId="77777777" w:rsidR="009F5ADC" w:rsidRPr="009F5ADC" w:rsidRDefault="009F5AD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9752" w14:textId="2D8DA24D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D3C5" w14:textId="11079D3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0223" w14:textId="39B5EECF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</w:p>
        </w:tc>
      </w:tr>
      <w:tr w:rsidR="009F5ADC" w:rsidRPr="009F5ADC" w14:paraId="24475F9A" w14:textId="77777777" w:rsidTr="009F5ADC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4C8C3" w14:textId="77777777" w:rsidR="009F5ADC" w:rsidRPr="009F5ADC" w:rsidRDefault="009F5AD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C013" w14:textId="45377E58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6D93" w14:textId="3A24C4C6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5D9E" w14:textId="3CA40A8F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65</w:t>
            </w:r>
          </w:p>
        </w:tc>
      </w:tr>
      <w:tr w:rsidR="009F5ADC" w:rsidRPr="009F5ADC" w14:paraId="52A79D4C" w14:textId="77777777" w:rsidTr="009F5ADC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B4B52" w14:textId="77777777" w:rsidR="009F5ADC" w:rsidRPr="009F5ADC" w:rsidRDefault="009F5AD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615A" w14:textId="26100D0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AE5B" w14:textId="4E296C0D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D225" w14:textId="7D6F5165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105</w:t>
            </w:r>
          </w:p>
        </w:tc>
      </w:tr>
    </w:tbl>
    <w:p w14:paraId="6CE92401" w14:textId="77777777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</w:p>
    <w:p w14:paraId="47172151" w14:textId="77777777" w:rsidR="009F5ADC" w:rsidRPr="009F5ADC" w:rsidRDefault="009F5ADC" w:rsidP="009F5ADC">
      <w:pPr>
        <w:rPr>
          <w:rFonts w:ascii="Arial" w:hAnsi="Arial" w:cs="Arial"/>
          <w:b/>
          <w:bCs/>
          <w:sz w:val="22"/>
          <w:szCs w:val="22"/>
        </w:rPr>
      </w:pPr>
      <w:r w:rsidRPr="009F5ADC">
        <w:rPr>
          <w:rFonts w:ascii="Arial" w:hAnsi="Arial" w:cs="Arial"/>
          <w:b/>
          <w:bCs/>
          <w:sz w:val="22"/>
          <w:szCs w:val="22"/>
        </w:rPr>
        <w:t>Link &amp; Link Stage Data:</w:t>
      </w: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273"/>
        <w:gridCol w:w="852"/>
        <w:gridCol w:w="1276"/>
        <w:gridCol w:w="851"/>
        <w:gridCol w:w="850"/>
        <w:gridCol w:w="851"/>
        <w:gridCol w:w="1135"/>
        <w:gridCol w:w="992"/>
        <w:gridCol w:w="992"/>
        <w:gridCol w:w="993"/>
      </w:tblGrid>
      <w:tr w:rsidR="009F5ADC" w:rsidRPr="009F5ADC" w14:paraId="27BAAF9B" w14:textId="77777777" w:rsidTr="009F5AD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EA14" w14:textId="7844395C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Link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Letter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F050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Link Type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E7E1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Upstream Node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89323" w14:textId="66108C58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MDSL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14483" w14:textId="0F2578F6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UNTS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222C" w14:textId="1F3365DD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DNTS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AE88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Junction SCN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8C66" w14:textId="77777777" w:rsid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UTC Green Stage</w:t>
            </w:r>
          </w:p>
          <w:p w14:paraId="2FC141E5" w14:textId="216E0363" w:rsidR="00D74B7A" w:rsidRPr="009F5ADC" w:rsidRDefault="00D74B7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No’s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9ACCB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Gains Green in Stage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6B496" w14:textId="77777777" w:rsidR="009F5ADC" w:rsidRPr="009F5ADC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Loses Green in Stage</w:t>
            </w:r>
          </w:p>
        </w:tc>
      </w:tr>
      <w:tr w:rsidR="009F5ADC" w:rsidRPr="009F5ADC" w14:paraId="3E854482" w14:textId="77777777" w:rsidTr="009F5AD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859E" w14:textId="321CE77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D859" w14:textId="62012441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BDAD" w14:textId="1056611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6C8A" w14:textId="628185A0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CA0A" w14:textId="22CC5220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CEA8" w14:textId="2AFB7E41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C186" w14:textId="09C2956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J88821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F7E3" w14:textId="4182AE78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B7E0" w14:textId="2CAC9E56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E23F" w14:textId="754311D8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9F5ADC" w:rsidRPr="009F5ADC" w14:paraId="535173AE" w14:textId="77777777" w:rsidTr="009F5AD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FCDB" w14:textId="19E998FA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17ED" w14:textId="1408EF62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CC0A" w14:textId="7632A7A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A009" w14:textId="4B3FCB1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2B3F" w14:textId="65FC50E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EFA5" w14:textId="0D273D2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6C07" w14:textId="46B970B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J88821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0F46" w14:textId="4D6C0690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DC41" w14:textId="29108C0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6BC6" w14:textId="7AD97682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9F5ADC" w:rsidRPr="009F5ADC" w14:paraId="0608EBDF" w14:textId="77777777" w:rsidTr="009F5AD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B180" w14:textId="319E7E3F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6CCB" w14:textId="35D44178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73CC" w14:textId="063E1847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40F5" w14:textId="1DA2653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EDC5" w14:textId="2E9C9CD5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4E4B" w14:textId="3562148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8823" w14:textId="5326C08D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J88821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67FA" w14:textId="44449B67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C3AD" w14:textId="03A44461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A63A" w14:textId="4FDFE71F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9F5ADC" w:rsidRPr="009F5ADC" w14:paraId="3357324B" w14:textId="77777777" w:rsidTr="009F5AD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7399" w14:textId="285DFF0B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8726" w14:textId="2AE05B48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C373" w14:textId="0E5F4DFA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FC5B" w14:textId="3D797A83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DFEA" w14:textId="3B9104D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D7F7" w14:textId="0EBB4A1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1545" w14:textId="10B5BC6A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J88821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B92D" w14:textId="170A9723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EDA1" w14:textId="5BB27EB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241C" w14:textId="69B3B58D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F5ADC" w:rsidRPr="009F5ADC" w14:paraId="560047F5" w14:textId="77777777" w:rsidTr="009F5AD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4535" w14:textId="390E1FC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D38E" w14:textId="7C1AA5F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A523" w14:textId="0700435D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EC2F" w14:textId="4170C8B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90F4" w14:textId="67BBCEDA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BE3A" w14:textId="4215A77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8BE3" w14:textId="2709E42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J88821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74FB" w14:textId="0C54CF97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A237" w14:textId="44F9265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FA83" w14:textId="39F5C5DF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63D57012" w14:textId="77777777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</w:p>
    <w:p w14:paraId="0E395C3A" w14:textId="77777777" w:rsidR="009F5ADC" w:rsidRPr="00D74B7A" w:rsidRDefault="009F5ADC" w:rsidP="009F5ADC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Detector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843"/>
        <w:gridCol w:w="1588"/>
        <w:gridCol w:w="1559"/>
      </w:tblGrid>
      <w:tr w:rsidR="009F5ADC" w:rsidRPr="00D74B7A" w14:paraId="6D632A0A" w14:textId="77777777" w:rsidTr="009F5AD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3CFF2" w14:textId="77777777" w:rsidR="009F5ADC" w:rsidRPr="00D74B7A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Detector SCN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5D91" w14:textId="77777777" w:rsidR="009F5ADC" w:rsidRPr="00D74B7A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O.T.U SCN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57AC" w14:textId="77777777" w:rsidR="009F5ADC" w:rsidRPr="00D74B7A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Reply Word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2CB7" w14:textId="77777777" w:rsidR="009F5ADC" w:rsidRPr="00D74B7A" w:rsidRDefault="009F5AD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Reply Mask</w:t>
            </w:r>
          </w:p>
        </w:tc>
      </w:tr>
      <w:tr w:rsidR="009F5ADC" w:rsidRPr="009F5ADC" w14:paraId="51DC85A3" w14:textId="77777777" w:rsidTr="009F5AD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0BF5E" w14:textId="3F852F51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N88821A1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24D6" w14:textId="6D2F8F27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X88820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D53F" w14:textId="21EBB202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B1DE" w14:textId="557FA50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9F5ADC" w:rsidRPr="009F5ADC" w14:paraId="04BA7A14" w14:textId="77777777" w:rsidTr="009F5AD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9EF3" w14:textId="7C7259E0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N88821B1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96DC" w14:textId="6BF61497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X88820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53CF" w14:textId="6A18AB66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F688" w14:textId="1CEBE5A7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F5ADC" w:rsidRPr="009F5ADC" w14:paraId="4A049B66" w14:textId="77777777" w:rsidTr="009F5AD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0D5D" w14:textId="6793FF39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N88821C1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4FD3" w14:textId="2828F7A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X88820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1D7C" w14:textId="4F745C7E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D621" w14:textId="20D5E9CC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9F5ADC" w:rsidRPr="009F5ADC" w14:paraId="0FDBF385" w14:textId="77777777" w:rsidTr="009F5AD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6D66" w14:textId="60158371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N88821D1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B79F" w14:textId="46873B9D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X88820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393C" w14:textId="3E0D31F4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90E8" w14:textId="4976FE71" w:rsidR="009F5ADC" w:rsidRPr="009F5ADC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</w:tbl>
    <w:p w14:paraId="71B78464" w14:textId="77777777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</w:p>
    <w:p w14:paraId="285EE96A" w14:textId="0F35EF01" w:rsidR="009F5ADC" w:rsidRPr="00D74B7A" w:rsidRDefault="009F5ADC" w:rsidP="009F5ADC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N</w:t>
      </w:r>
      <w:r w:rsidR="00D74B7A" w:rsidRPr="00D74B7A">
        <w:rPr>
          <w:rFonts w:ascii="Arial" w:hAnsi="Arial" w:cs="Arial"/>
          <w:b/>
          <w:bCs/>
          <w:sz w:val="22"/>
          <w:szCs w:val="22"/>
        </w:rPr>
        <w:t>otes:</w:t>
      </w:r>
    </w:p>
    <w:p w14:paraId="5C2D4F5D" w14:textId="77777777" w:rsidR="009F5ADC" w:rsidRPr="009F5ADC" w:rsidRDefault="009F5ADC" w:rsidP="009F5ADC">
      <w:pPr>
        <w:rPr>
          <w:rFonts w:ascii="Arial" w:hAnsi="Arial" w:cs="Arial"/>
          <w:sz w:val="22"/>
          <w:szCs w:val="22"/>
        </w:rPr>
      </w:pPr>
    </w:p>
    <w:p w14:paraId="514A840B" w14:textId="231EA499" w:rsidR="00D74B7A" w:rsidRDefault="00D74B7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1E6BEED" w14:textId="03B3AFEB" w:rsidR="00D74B7A" w:rsidRPr="00D74B7A" w:rsidRDefault="00D74B7A" w:rsidP="00D74B7A">
      <w:pPr>
        <w:pStyle w:val="Title"/>
        <w:jc w:val="left"/>
        <w:rPr>
          <w:rFonts w:cs="Arial"/>
          <w:szCs w:val="22"/>
          <w:u w:val="none"/>
        </w:rPr>
      </w:pPr>
      <w:r w:rsidRPr="00D74B7A">
        <w:rPr>
          <w:rFonts w:cs="Arial"/>
          <w:szCs w:val="22"/>
          <w:u w:val="none"/>
        </w:rPr>
        <w:lastRenderedPageBreak/>
        <w:t>Validation Parameters</w:t>
      </w:r>
    </w:p>
    <w:p w14:paraId="3C37776B" w14:textId="77777777" w:rsidR="00D74B7A" w:rsidRPr="00D74B7A" w:rsidRDefault="00D74B7A" w:rsidP="00D74B7A">
      <w:pPr>
        <w:rPr>
          <w:rFonts w:ascii="Arial" w:hAnsi="Arial" w:cs="Arial"/>
          <w:sz w:val="22"/>
          <w:szCs w:val="22"/>
        </w:rPr>
      </w:pPr>
    </w:p>
    <w:p w14:paraId="45A81BAC" w14:textId="7CCDADDC" w:rsidR="00D74B7A" w:rsidRPr="00D74B7A" w:rsidRDefault="00D74B7A" w:rsidP="00D74B7A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Basic Validation 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1613"/>
        <w:gridCol w:w="1613"/>
        <w:gridCol w:w="1613"/>
        <w:gridCol w:w="1613"/>
        <w:gridCol w:w="1613"/>
      </w:tblGrid>
      <w:tr w:rsidR="00D74B7A" w:rsidRPr="00D74B7A" w14:paraId="0031BD18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722B" w14:textId="7993D29F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CFE9" w14:textId="6A3117AC" w:rsidR="00D74B7A" w:rsidRPr="00D74B7A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F3E3" w14:textId="78660669" w:rsidR="00D74B7A" w:rsidRPr="00D74B7A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27EC" w14:textId="012118BA" w:rsidR="00D74B7A" w:rsidRPr="00D74B7A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8E7C" w14:textId="75162500" w:rsidR="00D74B7A" w:rsidRPr="00D74B7A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E75E" w14:textId="6D9657B9" w:rsidR="00D74B7A" w:rsidRPr="00D74B7A" w:rsidRDefault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D74B7A" w:rsidRPr="00D74B7A" w14:paraId="20325429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0130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SLAG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3C25" w14:textId="0550C0F8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+2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3802" w14:textId="6F796196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+2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653E" w14:textId="38FAA87C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-1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BE0F" w14:textId="1F200997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362E" w14:textId="491DFAE9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D74B7A" w:rsidRPr="00D74B7A" w14:paraId="0D45A097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6D61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ELAG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FCD3" w14:textId="2B1C9822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1BA5" w14:textId="030525A0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5F7C" w14:textId="7781135C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EA05" w14:textId="2DD09F05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90B7" w14:textId="37715144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D74B7A" w:rsidRPr="00D74B7A" w14:paraId="606C5ABF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E67BE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JNYT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C847" w14:textId="11477E5D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26FA" w14:textId="7EC77565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4733" w14:textId="44EFAC10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2519" w14:textId="39A8ABC4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2B6A" w14:textId="16D262C2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D74B7A" w:rsidRPr="00D74B7A" w14:paraId="4806BB52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380A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QCMQ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ABA0" w14:textId="0C85F2E1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0AB8" w14:textId="2632EA72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F668" w14:textId="1034E769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CB26" w14:textId="4F54C86E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42B4" w14:textId="6BB29039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</w:tr>
      <w:tr w:rsidR="00D74B7A" w:rsidRPr="00D74B7A" w14:paraId="58B1C7C6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2104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STOC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6355" w14:textId="3C53DA50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754A" w14:textId="77EB065A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87AD" w14:textId="0E5F9BFE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D1FC" w14:textId="04F004F7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9E17" w14:textId="06FB3939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D74B7A" w:rsidRPr="00D74B7A" w14:paraId="7E388383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D4AA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CGIF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6084" w14:textId="6ECEE9BD" w:rsidR="00D74B7A" w:rsidRPr="00D74B7A" w:rsidRDefault="00DA180E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6ADD" w14:textId="12E9F40B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81FF" w14:textId="3444118E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C1B8" w14:textId="326239F8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7E84" w14:textId="7D56C092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D74B7A" w:rsidRPr="00D74B7A" w14:paraId="47EE744A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3891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SMUL</w:t>
            </w:r>
          </w:p>
          <w:p w14:paraId="5DF8F5CE" w14:textId="77777777" w:rsidR="00D74B7A" w:rsidRPr="00D74B7A" w:rsidRDefault="00D74B7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SSAT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C597" w14:textId="5AD3645F" w:rsidR="00D74B7A" w:rsidRPr="00D74B7A" w:rsidRDefault="00DA180E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FEF5" w14:textId="79FF4274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D352" w14:textId="71FFB748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ED437" w14:textId="504C0434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439C" w14:textId="2B2772A3" w:rsidR="00D74B7A" w:rsidRPr="00D74B7A" w:rsidRDefault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DA180E" w:rsidRPr="00D74B7A" w14:paraId="65C7E9E4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012B4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FMUL</w:t>
            </w:r>
          </w:p>
          <w:p w14:paraId="120A4960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FSAT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B461" w14:textId="4B2363EC" w:rsidR="00DA180E" w:rsidRPr="00D74B7A" w:rsidRDefault="00DA180E" w:rsidP="00DA180E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B22C" w14:textId="27BD388A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2004" w14:textId="212EDDE0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3814" w14:textId="1E02A8C1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5692" w14:textId="6710A770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DA180E" w:rsidRPr="00D74B7A" w14:paraId="3E65EE3E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BB47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OFWT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5867" w14:textId="36F762C9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3771" w14:textId="40CE9A85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C398" w14:textId="256EACDE" w:rsidR="00DA180E" w:rsidRPr="00D74B7A" w:rsidRDefault="00DA180E" w:rsidP="00DA180E">
            <w:pPr>
              <w:tabs>
                <w:tab w:val="center" w:pos="596"/>
                <w:tab w:val="right" w:pos="119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5405" w14:textId="3BF9CFD7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0755" w14:textId="449214DA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DA180E" w:rsidRPr="00D74B7A" w14:paraId="786A49C6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19A5C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DFOF</w:t>
            </w:r>
          </w:p>
          <w:p w14:paraId="0C3BB376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BIAS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68E4" w14:textId="31AF79FC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E76B" w14:textId="33E795AF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BF9F" w14:textId="56662BF2" w:rsidR="00DA180E" w:rsidRPr="00D74B7A" w:rsidRDefault="00DA180E" w:rsidP="00DA180E">
            <w:pPr>
              <w:tabs>
                <w:tab w:val="center" w:pos="596"/>
                <w:tab w:val="right" w:pos="119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291B" w14:textId="28B0C6CC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AB7A" w14:textId="20C73875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DA180E" w:rsidRPr="00D74B7A" w14:paraId="5AE9521D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D24B2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CGOF</w:t>
            </w:r>
          </w:p>
          <w:p w14:paraId="47958C91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CGWT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7097" w14:textId="0793DBCB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297F" w14:textId="4E63BBEF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C268" w14:textId="632D9AB6" w:rsidR="00DA180E" w:rsidRPr="00D74B7A" w:rsidRDefault="00DA180E" w:rsidP="00DA180E">
            <w:pPr>
              <w:tabs>
                <w:tab w:val="center" w:pos="596"/>
                <w:tab w:val="right" w:pos="119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DE62" w14:textId="67951E9E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1DD6" w14:textId="5EC47FD1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DA180E" w:rsidRPr="00D74B7A" w14:paraId="0E8DEC55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054A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LFLA</w:t>
            </w:r>
          </w:p>
          <w:p w14:paraId="4FD7D128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LFAL</w:t>
            </w:r>
          </w:p>
          <w:p w14:paraId="257FCD3D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LFEL</w:t>
            </w:r>
          </w:p>
          <w:p w14:paraId="32F1719B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LFMQ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15FB" w14:textId="38F4B346" w:rsidR="00DA180E" w:rsidRPr="00D74B7A" w:rsidRDefault="00DA180E" w:rsidP="00DA180E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33BF" w14:textId="1E8E69A9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0014" w14:textId="58783B14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300" w14:textId="177F616F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B8A2" w14:textId="0CC999C6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DA180E" w:rsidRPr="00D74B7A" w14:paraId="4AF3ACC4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254F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FORC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3CE4" w14:textId="5D43B716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AD9A" w14:textId="09D3BCA2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BE51" w14:textId="1AF84D13" w:rsidR="00DA180E" w:rsidRPr="00D74B7A" w:rsidRDefault="00DA180E" w:rsidP="00DA180E">
            <w:pPr>
              <w:tabs>
                <w:tab w:val="center" w:pos="596"/>
                <w:tab w:val="right" w:pos="119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18CE" w14:textId="42B18A8C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843B" w14:textId="301D02FD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DA180E" w:rsidRPr="00D74B7A" w14:paraId="5CB37415" w14:textId="77777777" w:rsidTr="00D74B7A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B32C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INSP</w:t>
            </w:r>
          </w:p>
          <w:p w14:paraId="50E15BE6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INCY</w:t>
            </w:r>
          </w:p>
          <w:p w14:paraId="708F7A3E" w14:textId="77777777" w:rsidR="00DA180E" w:rsidRPr="00D74B7A" w:rsidRDefault="00DA180E" w:rsidP="00DA18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INOF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9336" w14:textId="2F84A961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4DAB" w14:textId="0F62A90F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64CD" w14:textId="56FC6E7A" w:rsidR="00DA180E" w:rsidRPr="00D74B7A" w:rsidRDefault="00DA180E" w:rsidP="00DA180E">
            <w:pPr>
              <w:tabs>
                <w:tab w:val="center" w:pos="596"/>
                <w:tab w:val="right" w:pos="119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D17B" w14:textId="2D2729D8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40B1" w14:textId="527D100B" w:rsidR="00DA180E" w:rsidRPr="00D74B7A" w:rsidRDefault="00DA180E" w:rsidP="00DA18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</w:tbl>
    <w:p w14:paraId="6B7922CB" w14:textId="735EDF9A" w:rsid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19B5071E" w14:textId="77777777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2138A56F" w14:textId="1FB1E423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Pedestrian Priority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NA-Out of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616"/>
        <w:gridCol w:w="1616"/>
        <w:gridCol w:w="1616"/>
        <w:gridCol w:w="1609"/>
        <w:gridCol w:w="1609"/>
      </w:tblGrid>
      <w:tr w:rsidR="00C92993" w:rsidRPr="00D74B7A" w14:paraId="37AFFEDE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4528" w14:textId="0689E690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BAFD" w14:textId="22CF61BE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633D" w14:textId="08E5866D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E124" w14:textId="6862B340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14F1" w14:textId="2D838C2C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4CDA" w14:textId="2AA5395F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C92993" w:rsidRPr="00D74B7A" w14:paraId="1115CCDC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62E9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PEDS (2)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83CB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0C64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25BB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42C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05C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5E77A560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C96D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PLST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023B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9501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461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D9F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84E8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61135430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03FB3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PUST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781E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D251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48D7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2AA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64F8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5ED9FB0A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919A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PPRI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8475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493B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3647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ED1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D7D5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65016CA0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0A7CA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PDCI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E59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EF2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62B8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10B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67E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4C408D3D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1045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MPFR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C7E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186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DB3E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8E1F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28B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2EDC8847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27F0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MPWT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06A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97D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55D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1C87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57D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D64CABB" w14:textId="50DEBA3A" w:rsid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0B9B22FB" w14:textId="77777777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7EC257F3" w14:textId="0F4D9F5C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Bus Priority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616"/>
        <w:gridCol w:w="1616"/>
        <w:gridCol w:w="1616"/>
        <w:gridCol w:w="1609"/>
        <w:gridCol w:w="1609"/>
      </w:tblGrid>
      <w:tr w:rsidR="00C92993" w:rsidRPr="00D74B7A" w14:paraId="1EB6F299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F453" w14:textId="665A6166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CF1F" w14:textId="00EB7BC3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B03A" w14:textId="64F79193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8FD0" w14:textId="089894EA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0A3D" w14:textId="60959226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7A63" w14:textId="65149E09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C92993" w:rsidRPr="00D74B7A" w14:paraId="449C5AFD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87C2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BOFF</w:t>
            </w:r>
          </w:p>
          <w:p w14:paraId="7CB615CF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BPAN</w:t>
            </w:r>
          </w:p>
          <w:p w14:paraId="706F9B9C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BPFL</w:t>
            </w:r>
          </w:p>
          <w:p w14:paraId="04B1A1CB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BERL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8E7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202D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2EBF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2B6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C5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182E5228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7D8B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BDDD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0AF8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C54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1D83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0EC5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6FC8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0036ED78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27DCE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BEXR</w:t>
            </w:r>
          </w:p>
          <w:p w14:paraId="1471274C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BRER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51D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BC8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8B2F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809D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C84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4BEE4A75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0D09C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PMAX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DD7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22EE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D23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367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57F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6EE6956D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5428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BJNY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3A5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74E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6C1B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056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FFB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78D97667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7767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BJT2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672F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5BD3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A11F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D237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6B6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13766244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056C3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BES0-BES6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4EB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3840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9A55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99B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4F4E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3AE045D1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9901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BRS0-BRS6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8E1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A9D8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CB1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0281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DD6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B0317F5" w14:textId="77777777" w:rsid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775F3B0D" w14:textId="77777777" w:rsid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4E1DF9B7" w14:textId="2E7C55AD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lastRenderedPageBreak/>
        <w:t>Reduced Detection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NA-Out of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616"/>
        <w:gridCol w:w="1616"/>
        <w:gridCol w:w="1616"/>
        <w:gridCol w:w="1609"/>
        <w:gridCol w:w="1609"/>
      </w:tblGrid>
      <w:tr w:rsidR="00C92993" w:rsidRPr="00D74B7A" w14:paraId="2A120625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B925" w14:textId="72EF9613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AE36" w14:textId="5732F04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2B81" w14:textId="5838C6A8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BE31" w14:textId="152A0655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3ED5" w14:textId="0841A28E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53D5" w14:textId="5905D37D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C92993" w:rsidRPr="00D74B7A" w14:paraId="515C97B0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8546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RDPF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7B0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FED9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C63E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F24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02CE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2993" w:rsidRPr="00D74B7A" w14:paraId="63392BC5" w14:textId="77777777" w:rsidTr="00D74B7A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28A1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RDPL</w:t>
            </w:r>
          </w:p>
          <w:p w14:paraId="3407A5B2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RDFR</w:t>
            </w:r>
          </w:p>
          <w:p w14:paraId="246C6526" w14:textId="77777777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RDFF</w:t>
            </w:r>
          </w:p>
          <w:p w14:paraId="6D712138" w14:textId="5478F1D4" w:rsidR="00C92993" w:rsidRPr="00D74B7A" w:rsidRDefault="00C92993" w:rsidP="00C929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JNY</w:t>
            </w:r>
            <w:r>
              <w:rPr>
                <w:rFonts w:ascii="Arial" w:hAnsi="Arial" w:cs="Arial"/>
                <w:sz w:val="22"/>
                <w:szCs w:val="22"/>
              </w:rPr>
              <w:t>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46F3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9772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A89C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4B5A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9E13" w14:textId="77777777" w:rsidR="00C92993" w:rsidRPr="00D74B7A" w:rsidRDefault="00C92993" w:rsidP="00C929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5121EC" w14:textId="77777777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7A8F3026" w14:textId="77777777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623724B4" w14:textId="6EA3CAAE" w:rsidR="00D74B7A" w:rsidRPr="00D74B7A" w:rsidRDefault="00D74B7A" w:rsidP="00D74B7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Notes:</w:t>
      </w:r>
    </w:p>
    <w:p w14:paraId="7887F3D1" w14:textId="1CA36EF9" w:rsid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44E50060" w14:textId="371DDA54" w:rsidR="00D74B7A" w:rsidRDefault="00C92993" w:rsidP="00D74B7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SCOOT Model created for monitoring on MOVA junction only. </w:t>
      </w:r>
    </w:p>
    <w:p w14:paraId="2A1ACF20" w14:textId="77777777" w:rsidR="00D74B7A" w:rsidRPr="00D74B7A" w:rsidRDefault="00D74B7A" w:rsidP="00D74B7A">
      <w:pPr>
        <w:jc w:val="both"/>
        <w:rPr>
          <w:rFonts w:ascii="Arial" w:hAnsi="Arial" w:cs="Arial"/>
          <w:sz w:val="22"/>
          <w:szCs w:val="22"/>
        </w:rPr>
      </w:pPr>
    </w:p>
    <w:p w14:paraId="573BDD8D" w14:textId="77777777" w:rsidR="00D74B7A" w:rsidRDefault="00D74B7A" w:rsidP="009F5ADC">
      <w:pPr>
        <w:jc w:val="both"/>
        <w:rPr>
          <w:rFonts w:ascii="Arial" w:hAnsi="Arial" w:cs="Arial"/>
          <w:sz w:val="22"/>
          <w:szCs w:val="22"/>
        </w:rPr>
        <w:sectPr w:rsidR="00D74B7A">
          <w:headerReference w:type="default" r:id="rId10"/>
          <w:footerReference w:type="default" r:id="rId11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B0FD12A" w14:textId="77777777" w:rsidR="00A92D07" w:rsidRPr="00A92D07" w:rsidRDefault="00A92D07" w:rsidP="009F5AD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92D07">
        <w:rPr>
          <w:rFonts w:ascii="Arial" w:hAnsi="Arial" w:cs="Arial"/>
          <w:b/>
          <w:bCs/>
          <w:sz w:val="22"/>
          <w:szCs w:val="22"/>
        </w:rPr>
        <w:lastRenderedPageBreak/>
        <w:t>SCOOT Detection:</w:t>
      </w:r>
    </w:p>
    <w:p w14:paraId="649156DF" w14:textId="007FAC70" w:rsidR="00A92D07" w:rsidRDefault="0078385C" w:rsidP="009F5AD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DB58BF" wp14:editId="1CFCEAF1">
                <wp:simplePos x="0" y="0"/>
                <wp:positionH relativeFrom="column">
                  <wp:posOffset>5947410</wp:posOffset>
                </wp:positionH>
                <wp:positionV relativeFrom="paragraph">
                  <wp:posOffset>2414905</wp:posOffset>
                </wp:positionV>
                <wp:extent cx="514350" cy="200025"/>
                <wp:effectExtent l="0" t="0" r="19050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72696" w14:textId="11EA9A8E" w:rsidR="0078385C" w:rsidRDefault="0078385C" w:rsidP="0078385C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D88824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B58BF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2" type="#_x0000_t202" style="position:absolute;left:0;text-align:left;margin-left:468.3pt;margin-top:190.15pt;width:40.5pt;height:15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" fillcolor="white [3201]" strokeweight=".5pt">
                <v:textbox>
                  <w:txbxContent>
                    <w:p w14:paraId="37172696" w14:textId="11EA9A8E" w:rsidR="0078385C" w:rsidRDefault="0078385C" w:rsidP="0078385C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D8882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812A52" wp14:editId="0A35629F">
                <wp:simplePos x="0" y="0"/>
                <wp:positionH relativeFrom="column">
                  <wp:posOffset>4766310</wp:posOffset>
                </wp:positionH>
                <wp:positionV relativeFrom="paragraph">
                  <wp:posOffset>3280794</wp:posOffset>
                </wp:positionV>
                <wp:extent cx="514350" cy="200025"/>
                <wp:effectExtent l="0" t="0" r="19050" b="285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B8B4B" w14:textId="35ABF4C2" w:rsidR="0078385C" w:rsidRDefault="0078385C" w:rsidP="0078385C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D88823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12A52" id="Text Box 38" o:spid="_x0000_s1033" type="#_x0000_t202" style="position:absolute;left:0;text-align:left;margin-left:375.3pt;margin-top:258.35pt;width:40.5pt;height:15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" fillcolor="white [3201]" strokeweight=".5pt">
                <v:textbox>
                  <w:txbxContent>
                    <w:p w14:paraId="4CDB8B4B" w14:textId="35ABF4C2" w:rsidR="0078385C" w:rsidRDefault="0078385C" w:rsidP="0078385C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D8882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0688C23" wp14:editId="3D6D5716">
                <wp:simplePos x="0" y="0"/>
                <wp:positionH relativeFrom="column">
                  <wp:posOffset>3747135</wp:posOffset>
                </wp:positionH>
                <wp:positionV relativeFrom="paragraph">
                  <wp:posOffset>3710305</wp:posOffset>
                </wp:positionV>
                <wp:extent cx="514350" cy="200025"/>
                <wp:effectExtent l="0" t="0" r="19050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BAD06A" w14:textId="1B08A1BA" w:rsidR="0078385C" w:rsidRDefault="0078385C" w:rsidP="0078385C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D88822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88C23" id="Text Box 39" o:spid="_x0000_s1034" type="#_x0000_t202" style="position:absolute;left:0;text-align:left;margin-left:295.05pt;margin-top:292.15pt;width:40.5pt;height:15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" fillcolor="white [3201]" strokeweight=".5pt">
                <v:textbox>
                  <w:txbxContent>
                    <w:p w14:paraId="41BAD06A" w14:textId="1B08A1BA" w:rsidR="0078385C" w:rsidRDefault="0078385C" w:rsidP="0078385C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D8882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BD9457" wp14:editId="7807B693">
                <wp:simplePos x="0" y="0"/>
                <wp:positionH relativeFrom="column">
                  <wp:posOffset>4204335</wp:posOffset>
                </wp:positionH>
                <wp:positionV relativeFrom="paragraph">
                  <wp:posOffset>1157605</wp:posOffset>
                </wp:positionV>
                <wp:extent cx="514350" cy="200025"/>
                <wp:effectExtent l="0" t="0" r="19050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9D52E" w14:textId="26B47550" w:rsidR="0078385C" w:rsidRDefault="0078385C" w:rsidP="0078385C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D88821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D9457" id="Text Box 31" o:spid="_x0000_s1035" type="#_x0000_t202" style="position:absolute;left:0;text-align:left;margin-left:331.05pt;margin-top:91.15pt;width:40.5pt;height:15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" fillcolor="white [3201]" strokeweight=".5pt">
                <v:textbox>
                  <w:txbxContent>
                    <w:p w14:paraId="20D9D52E" w14:textId="26B47550" w:rsidR="0078385C" w:rsidRDefault="0078385C" w:rsidP="0078385C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D88821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D9498D" wp14:editId="2D4BB0D1">
                <wp:simplePos x="0" y="0"/>
                <wp:positionH relativeFrom="column">
                  <wp:posOffset>5518784</wp:posOffset>
                </wp:positionH>
                <wp:positionV relativeFrom="paragraph">
                  <wp:posOffset>2214880</wp:posOffset>
                </wp:positionV>
                <wp:extent cx="828675" cy="312420"/>
                <wp:effectExtent l="0" t="0" r="28575" b="1143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0A0E7" w14:textId="3084DA07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SC4: N88821D1</w:t>
                            </w:r>
                          </w:p>
                          <w:p w14:paraId="4B29BA39" w14:textId="2E057E00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 xml:space="preserve">(DIN9)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9498D" id="Text Box 32" o:spid="_x0000_s1032" type="#_x0000_t202" style="position:absolute;left:0;text-align:left;margin-left:434.55pt;margin-top:174.4pt;width:65.25pt;height:24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" fillcolor="white [3201]" strokeweight=".5pt">
                <v:textbox>
                  <w:txbxContent>
                    <w:p w14:paraId="7800A0E7" w14:textId="3084DA07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: N88821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  <w:p w14:paraId="4B29BA39" w14:textId="2E057E00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DIN9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4B2D12" wp14:editId="360C575B">
                <wp:simplePos x="0" y="0"/>
                <wp:positionH relativeFrom="column">
                  <wp:posOffset>4385310</wp:posOffset>
                </wp:positionH>
                <wp:positionV relativeFrom="paragraph">
                  <wp:posOffset>3110230</wp:posOffset>
                </wp:positionV>
                <wp:extent cx="762000" cy="312420"/>
                <wp:effectExtent l="0" t="0" r="19050" b="114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2C318" w14:textId="3E3428BC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SC3: N88821C1</w:t>
                            </w:r>
                          </w:p>
                          <w:p w14:paraId="45D33B65" w14:textId="3F1C91B8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 xml:space="preserve">(CX7)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B2D12" id="Text Box 29" o:spid="_x0000_s1033" type="#_x0000_t202" style="position:absolute;left:0;text-align:left;margin-left:345.3pt;margin-top:244.9pt;width:60pt;height:24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" fillcolor="white [3201]" strokeweight=".5pt">
                <v:textbox>
                  <w:txbxContent>
                    <w:p w14:paraId="1712C318" w14:textId="3E3428BC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: N88821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  <w:p w14:paraId="45D33B65" w14:textId="3F1C91B8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CX7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BAF171" wp14:editId="13AED804">
                <wp:simplePos x="0" y="0"/>
                <wp:positionH relativeFrom="column">
                  <wp:posOffset>4290060</wp:posOffset>
                </wp:positionH>
                <wp:positionV relativeFrom="paragraph">
                  <wp:posOffset>2781935</wp:posOffset>
                </wp:positionV>
                <wp:extent cx="219075" cy="27622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35BDE" w14:textId="5140FBE8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AF171" id="Text Box 23" o:spid="_x0000_s1034" type="#_x0000_t202" style="position:absolute;left:0;text-align:left;margin-left:337.8pt;margin-top:219.05pt;width:17.2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" fillcolor="white [3201]" strokeweight=".5pt">
                <v:textbox>
                  <w:txbxContent>
                    <w:p w14:paraId="6AE35BDE" w14:textId="5140FBE8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346A62" wp14:editId="113CCBFD">
                <wp:simplePos x="0" y="0"/>
                <wp:positionH relativeFrom="column">
                  <wp:posOffset>4241633</wp:posOffset>
                </wp:positionH>
                <wp:positionV relativeFrom="paragraph">
                  <wp:posOffset>3236011</wp:posOffset>
                </wp:positionV>
                <wp:extent cx="99878" cy="74017"/>
                <wp:effectExtent l="19050" t="38100" r="33655" b="2159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96049">
                          <a:off x="0" y="0"/>
                          <a:ext cx="99878" cy="74017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76DD2" id="Rectangle 34" o:spid="_x0000_s1026" style="position:absolute;margin-left:334pt;margin-top:254.8pt;width:7.85pt;height:5.85pt;rotation:-659676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" fillcolor="white [3201]" strokecolor="red" strokeweight="1pt"/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6BCB81" wp14:editId="30273CCD">
                <wp:simplePos x="0" y="0"/>
                <wp:positionH relativeFrom="column">
                  <wp:posOffset>3328035</wp:posOffset>
                </wp:positionH>
                <wp:positionV relativeFrom="paragraph">
                  <wp:posOffset>3510280</wp:posOffset>
                </wp:positionV>
                <wp:extent cx="742950" cy="312420"/>
                <wp:effectExtent l="0" t="0" r="19050" b="1143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CD603" w14:textId="1FD95651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SC2: N88821B1</w:t>
                            </w:r>
                          </w:p>
                          <w:p w14:paraId="7E9AF6B2" w14:textId="0ED95D6A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 xml:space="preserve">(BIN4)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BCB81" id="Text Box 30" o:spid="_x0000_s1035" type="#_x0000_t202" style="position:absolute;left:0;text-align:left;margin-left:262.05pt;margin-top:276.4pt;width:58.5pt;height:24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" fillcolor="white [3201]" strokeweight=".5pt">
                <v:textbox>
                  <w:txbxContent>
                    <w:p w14:paraId="21ACD603" w14:textId="1FD95651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: N88821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  <w:p w14:paraId="7E9AF6B2" w14:textId="0ED95D6A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BIN4</w:t>
                      </w: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F1FB10" wp14:editId="780CD8B1">
                <wp:simplePos x="0" y="0"/>
                <wp:positionH relativeFrom="column">
                  <wp:posOffset>4128585</wp:posOffset>
                </wp:positionH>
                <wp:positionV relativeFrom="paragraph">
                  <wp:posOffset>3488975</wp:posOffset>
                </wp:positionV>
                <wp:extent cx="99546" cy="67990"/>
                <wp:effectExtent l="19050" t="38100" r="34290" b="273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08191">
                          <a:off x="0" y="0"/>
                          <a:ext cx="99546" cy="6799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1454B" id="Rectangle 35" o:spid="_x0000_s1026" style="position:absolute;margin-left:325.1pt;margin-top:274.7pt;width:7.85pt;height:5.35pt;rotation:-864867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" fillcolor="white [3201]" strokecolor="red" strokeweight="1pt"/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AADB83" wp14:editId="11613404">
                <wp:simplePos x="0" y="0"/>
                <wp:positionH relativeFrom="column">
                  <wp:posOffset>5366385</wp:posOffset>
                </wp:positionH>
                <wp:positionV relativeFrom="paragraph">
                  <wp:posOffset>2090210</wp:posOffset>
                </wp:positionV>
                <wp:extent cx="121486" cy="85453"/>
                <wp:effectExtent l="38100" t="38100" r="31115" b="482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97558">
                          <a:off x="0" y="0"/>
                          <a:ext cx="121486" cy="85453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E2989" id="Rectangle 36" o:spid="_x0000_s1026" style="position:absolute;margin-left:422.55pt;margin-top:164.6pt;width:9.55pt;height:6.75pt;rotation:-1859521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" fillcolor="white [3201]" strokecolor="red" strokeweight="1pt"/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4B18F2" wp14:editId="4BC0342D">
                <wp:simplePos x="0" y="0"/>
                <wp:positionH relativeFrom="column">
                  <wp:posOffset>3642360</wp:posOffset>
                </wp:positionH>
                <wp:positionV relativeFrom="paragraph">
                  <wp:posOffset>948055</wp:posOffset>
                </wp:positionV>
                <wp:extent cx="742950" cy="312420"/>
                <wp:effectExtent l="0" t="0" r="19050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639BC" w14:textId="77777777" w:rsidR="003A14ED" w:rsidRDefault="00A92D07" w:rsidP="00A92D07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SC1:</w:t>
                            </w:r>
                            <w:r w:rsidR="003A14ED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 xml:space="preserve"> N88821A1</w:t>
                            </w:r>
                          </w:p>
                          <w:p w14:paraId="51C05751" w14:textId="458D03AC" w:rsidR="00A92D07" w:rsidRDefault="003A14ED" w:rsidP="00A92D07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(AIN1)</w:t>
                            </w:r>
                            <w:r w:rsidR="00A92D07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18F2" id="Text Box 11" o:spid="_x0000_s1036" type="#_x0000_t202" style="position:absolute;left:0;text-align:left;margin-left:286.8pt;margin-top:74.65pt;width:58.5pt;height:2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" fillcolor="white [3201]" strokeweight=".5pt">
                <v:textbox>
                  <w:txbxContent>
                    <w:p w14:paraId="1A6639BC" w14:textId="77777777" w:rsidR="003A14ED" w:rsidRDefault="00A92D07" w:rsidP="00A92D07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SC1:</w:t>
                      </w:r>
                      <w:r w:rsidR="003A14ED"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 xml:space="preserve"> N88821A1</w:t>
                      </w:r>
                    </w:p>
                    <w:p w14:paraId="51C05751" w14:textId="458D03AC" w:rsidR="00A92D07" w:rsidRDefault="003A14ED" w:rsidP="00A92D07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>(AIN1)</w:t>
                      </w:r>
                      <w:r w:rsidR="00A92D07">
                        <w:rPr>
                          <w:rFonts w:ascii="Arial" w:hAnsi="Arial" w:cs="Arial"/>
                          <w:color w:val="FF000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FCDA31" wp14:editId="5ADFD57E">
                <wp:simplePos x="0" y="0"/>
                <wp:positionH relativeFrom="column">
                  <wp:posOffset>3910965</wp:posOffset>
                </wp:positionH>
                <wp:positionV relativeFrom="paragraph">
                  <wp:posOffset>1327572</wp:posOffset>
                </wp:positionV>
                <wp:extent cx="219075" cy="2762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D4F66" w14:textId="77777777" w:rsidR="00A92D07" w:rsidRDefault="00A92D07" w:rsidP="00A92D07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DA31" id="Text Box 17" o:spid="_x0000_s1037" type="#_x0000_t202" style="position:absolute;left:0;text-align:left;margin-left:307.95pt;margin-top:104.55pt;width:17.2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" fillcolor="white [3201]" strokeweight=".5pt">
                <v:textbox>
                  <w:txbxContent>
                    <w:p w14:paraId="54FD4F66" w14:textId="77777777" w:rsidR="00A92D07" w:rsidRDefault="00A92D07" w:rsidP="00A92D07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D7B1D7" wp14:editId="62D0DE21">
                <wp:simplePos x="0" y="0"/>
                <wp:positionH relativeFrom="column">
                  <wp:posOffset>3683942</wp:posOffset>
                </wp:positionH>
                <wp:positionV relativeFrom="paragraph">
                  <wp:posOffset>1352205</wp:posOffset>
                </wp:positionV>
                <wp:extent cx="121486" cy="85453"/>
                <wp:effectExtent l="38100" t="38100" r="31115" b="482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97558">
                          <a:off x="0" y="0"/>
                          <a:ext cx="121486" cy="85453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A394F" id="Rectangle 28" o:spid="_x0000_s1026" style="position:absolute;margin-left:290.05pt;margin-top:106.45pt;width:9.55pt;height:6.75pt;rotation:-1859521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" fillcolor="white [3201]" strokecolor="red" strokeweight="1pt"/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3ABA95" wp14:editId="46082791">
                <wp:simplePos x="0" y="0"/>
                <wp:positionH relativeFrom="column">
                  <wp:posOffset>3147060</wp:posOffset>
                </wp:positionH>
                <wp:positionV relativeFrom="paragraph">
                  <wp:posOffset>2710180</wp:posOffset>
                </wp:positionV>
                <wp:extent cx="219075" cy="276225"/>
                <wp:effectExtent l="0" t="0" r="2857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31939" w14:textId="23BCE432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ABA95" id="Text Box 24" o:spid="_x0000_s1038" type="#_x0000_t202" style="position:absolute;left:0;text-align:left;margin-left:247.8pt;margin-top:213.4pt;width:17.2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" fillcolor="white [3201]" strokeweight=".5pt">
                <v:textbox>
                  <w:txbxContent>
                    <w:p w14:paraId="1CD31939" w14:textId="23BCE432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3DE643" wp14:editId="4E9152CD">
                <wp:simplePos x="0" y="0"/>
                <wp:positionH relativeFrom="column">
                  <wp:posOffset>3861435</wp:posOffset>
                </wp:positionH>
                <wp:positionV relativeFrom="paragraph">
                  <wp:posOffset>3195955</wp:posOffset>
                </wp:positionV>
                <wp:extent cx="219075" cy="27622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F5FD9" w14:textId="7296CD20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DE643" id="Text Box 26" o:spid="_x0000_s1039" type="#_x0000_t202" style="position:absolute;left:0;text-align:left;margin-left:304.05pt;margin-top:251.65pt;width:17.25pt;height:2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" fillcolor="white [3201]" strokeweight=".5pt">
                <v:textbox>
                  <w:txbxContent>
                    <w:p w14:paraId="6DDF5FD9" w14:textId="7296CD20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F09B83" wp14:editId="5EA4433E">
                <wp:simplePos x="0" y="0"/>
                <wp:positionH relativeFrom="column">
                  <wp:posOffset>5213985</wp:posOffset>
                </wp:positionH>
                <wp:positionV relativeFrom="paragraph">
                  <wp:posOffset>2252980</wp:posOffset>
                </wp:positionV>
                <wp:extent cx="219075" cy="276225"/>
                <wp:effectExtent l="0" t="0" r="2857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EAF3C" w14:textId="17179095" w:rsidR="003A14ED" w:rsidRDefault="003A14ED" w:rsidP="003A14ED">
                            <w:pPr>
                              <w:pStyle w:val="NoSpacing"/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09B83" id="Text Box 27" o:spid="_x0000_s1040" type="#_x0000_t202" style="position:absolute;left:0;text-align:left;margin-left:410.55pt;margin-top:177.4pt;width:17.25pt;height:2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" fillcolor="white [3201]" strokeweight=".5pt">
                <v:textbox>
                  <w:txbxContent>
                    <w:p w14:paraId="3F7EAF3C" w14:textId="17179095" w:rsidR="003A14ED" w:rsidRDefault="003A14ED" w:rsidP="003A14ED">
                      <w:pPr>
                        <w:pStyle w:val="NoSpacing"/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B3AD4C" wp14:editId="3DF765AB">
                <wp:simplePos x="0" y="0"/>
                <wp:positionH relativeFrom="column">
                  <wp:posOffset>4175760</wp:posOffset>
                </wp:positionH>
                <wp:positionV relativeFrom="paragraph">
                  <wp:posOffset>3024505</wp:posOffset>
                </wp:positionV>
                <wp:extent cx="95250" cy="38100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E08EB6" id="Straight Connector 2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8pt,238.15pt" to="336.3pt,2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68DEE7" wp14:editId="2C9D2D3A">
                <wp:simplePos x="0" y="0"/>
                <wp:positionH relativeFrom="column">
                  <wp:posOffset>4177665</wp:posOffset>
                </wp:positionH>
                <wp:positionV relativeFrom="paragraph">
                  <wp:posOffset>2776855</wp:posOffset>
                </wp:positionV>
                <wp:extent cx="45085" cy="247650"/>
                <wp:effectExtent l="38100" t="38100" r="50165" b="190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FEE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28.95pt;margin-top:218.65pt;width:3.55pt;height:19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BACD30" wp14:editId="38752D56">
                <wp:simplePos x="0" y="0"/>
                <wp:positionH relativeFrom="column">
                  <wp:posOffset>4060825</wp:posOffset>
                </wp:positionH>
                <wp:positionV relativeFrom="paragraph">
                  <wp:posOffset>2747645</wp:posOffset>
                </wp:positionV>
                <wp:extent cx="142875" cy="695325"/>
                <wp:effectExtent l="57150" t="38100" r="28575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DED0B" id="Straight Arrow Connector 21" o:spid="_x0000_s1026" type="#_x0000_t32" style="position:absolute;margin-left:319.75pt;margin-top:216.35pt;width:11.25pt;height:54.7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5CF9B8" wp14:editId="7CBE09BB">
                <wp:simplePos x="0" y="0"/>
                <wp:positionH relativeFrom="column">
                  <wp:posOffset>4404360</wp:posOffset>
                </wp:positionH>
                <wp:positionV relativeFrom="paragraph">
                  <wp:posOffset>2129155</wp:posOffset>
                </wp:positionV>
                <wp:extent cx="1019175" cy="388620"/>
                <wp:effectExtent l="38100" t="0" r="28575" b="6858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EB8B" id="Straight Arrow Connector 19" o:spid="_x0000_s1026" type="#_x0000_t32" style="position:absolute;margin-left:346.8pt;margin-top:167.65pt;width:80.25pt;height:30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13AF46" wp14:editId="3EB9919E">
                <wp:simplePos x="0" y="0"/>
                <wp:positionH relativeFrom="column">
                  <wp:posOffset>3385185</wp:posOffset>
                </wp:positionH>
                <wp:positionV relativeFrom="paragraph">
                  <wp:posOffset>2650490</wp:posOffset>
                </wp:positionV>
                <wp:extent cx="457200" cy="200025"/>
                <wp:effectExtent l="0" t="38100" r="57150" b="285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E2063" id="Straight Arrow Connector 20" o:spid="_x0000_s1026" type="#_x0000_t32" style="position:absolute;margin-left:266.55pt;margin-top:208.7pt;width:36pt;height:15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4B7818" wp14:editId="7946BB33">
                <wp:simplePos x="0" y="0"/>
                <wp:positionH relativeFrom="column">
                  <wp:posOffset>3747135</wp:posOffset>
                </wp:positionH>
                <wp:positionV relativeFrom="paragraph">
                  <wp:posOffset>1433830</wp:posOffset>
                </wp:positionV>
                <wp:extent cx="352425" cy="779145"/>
                <wp:effectExtent l="0" t="0" r="85725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779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65597" id="Straight Arrow Connector 18" o:spid="_x0000_s1026" type="#_x0000_t32" style="position:absolute;margin-left:295.05pt;margin-top:112.9pt;width:27.75pt;height:6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3A14E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AD8CBC" wp14:editId="7862E685">
                <wp:simplePos x="0" y="0"/>
                <wp:positionH relativeFrom="column">
                  <wp:posOffset>3909060</wp:posOffset>
                </wp:positionH>
                <wp:positionV relativeFrom="paragraph">
                  <wp:posOffset>2414905</wp:posOffset>
                </wp:positionV>
                <wp:extent cx="457200" cy="236220"/>
                <wp:effectExtent l="0" t="0" r="1905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8C8CA" w14:textId="4B59E402" w:rsidR="00A92D07" w:rsidRDefault="00C92993" w:rsidP="00A92D07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X88820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D8CBC" id="Text Box 10" o:spid="_x0000_s1041" type="#_x0000_t202" style="position:absolute;left:0;text-align:left;margin-left:307.8pt;margin-top:190.15pt;width:36pt;height:1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" fillcolor="white [3201]" strokeweight=".5pt">
                <v:textbox>
                  <w:txbxContent>
                    <w:p w14:paraId="7808C8CA" w14:textId="4B59E402" w:rsidR="00A92D07" w:rsidRDefault="00C92993" w:rsidP="00A92D07">
                      <w:pPr>
                        <w:pStyle w:val="NoSpacing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X88820</w:t>
                      </w:r>
                    </w:p>
                  </w:txbxContent>
                </v:textbox>
              </v:shape>
            </w:pict>
          </mc:Fallback>
        </mc:AlternateContent>
      </w:r>
      <w:r w:rsidR="00C92993">
        <w:rPr>
          <w:noProof/>
        </w:rPr>
        <w:drawing>
          <wp:inline distT="0" distB="0" distL="0" distR="0" wp14:anchorId="16758EF3" wp14:editId="36F9BFBE">
            <wp:extent cx="8934450" cy="5334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58EC" w14:textId="68B3071E" w:rsidR="00A92D07" w:rsidRPr="003A14ED" w:rsidRDefault="00A92D07" w:rsidP="009F5AD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76E6C97" w14:textId="4248C6BB" w:rsidR="00A92D07" w:rsidRDefault="00A92D07" w:rsidP="009F5ADC">
      <w:pPr>
        <w:jc w:val="both"/>
        <w:rPr>
          <w:rFonts w:ascii="Arial" w:hAnsi="Arial" w:cs="Arial"/>
          <w:sz w:val="22"/>
          <w:szCs w:val="22"/>
        </w:rPr>
      </w:pPr>
    </w:p>
    <w:p w14:paraId="16CA7197" w14:textId="6256028D" w:rsidR="00A92D07" w:rsidRPr="009F5ADC" w:rsidRDefault="00A92D07" w:rsidP="00A92D07">
      <w:pPr>
        <w:rPr>
          <w:rFonts w:ascii="Arial" w:hAnsi="Arial" w:cs="Arial"/>
          <w:sz w:val="22"/>
          <w:szCs w:val="22"/>
        </w:rPr>
      </w:pPr>
    </w:p>
    <w:sectPr w:rsidR="00A92D07" w:rsidRPr="009F5ADC" w:rsidSect="00D74B7A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13AB5" w14:textId="77777777" w:rsidR="00692AB7" w:rsidRDefault="00692AB7" w:rsidP="00194371">
      <w:r>
        <w:separator/>
      </w:r>
    </w:p>
  </w:endnote>
  <w:endnote w:type="continuationSeparator" w:id="0">
    <w:p w14:paraId="4F52C06D" w14:textId="77777777" w:rsidR="00692AB7" w:rsidRDefault="00692AB7" w:rsidP="00194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9A45C" w14:textId="79AE98F4" w:rsidR="00194371" w:rsidRPr="000B5FF3" w:rsidRDefault="000B5FF3" w:rsidP="000B5FF3">
    <w:pPr>
      <w:pStyle w:val="Footer"/>
      <w:rPr>
        <w:rFonts w:ascii="Arial" w:hAnsi="Arial" w:cs="Arial"/>
        <w:color w:val="A6A6A6" w:themeColor="background1" w:themeShade="A6"/>
        <w:sz w:val="20"/>
        <w:szCs w:val="20"/>
      </w:rPr>
    </w:pPr>
    <w:r w:rsidRPr="000B5FF3">
      <w:rPr>
        <w:rFonts w:ascii="Arial" w:hAnsi="Arial" w:cs="Arial"/>
        <w:color w:val="A6A6A6" w:themeColor="background1" w:themeShade="A6"/>
        <w:sz w:val="20"/>
        <w:szCs w:val="20"/>
      </w:rPr>
      <w:t xml:space="preserve">Traffic Signals, Bath &amp; </w:t>
    </w:r>
    <w:proofErr w:type="gramStart"/>
    <w:r w:rsidRPr="000B5FF3">
      <w:rPr>
        <w:rFonts w:ascii="Arial" w:hAnsi="Arial" w:cs="Arial"/>
        <w:color w:val="A6A6A6" w:themeColor="background1" w:themeShade="A6"/>
        <w:sz w:val="20"/>
        <w:szCs w:val="20"/>
      </w:rPr>
      <w:t>North East</w:t>
    </w:r>
    <w:proofErr w:type="gramEnd"/>
    <w:r w:rsidRPr="000B5FF3">
      <w:rPr>
        <w:rFonts w:ascii="Arial" w:hAnsi="Arial" w:cs="Arial"/>
        <w:color w:val="A6A6A6" w:themeColor="background1" w:themeShade="A6"/>
        <w:sz w:val="20"/>
        <w:szCs w:val="20"/>
      </w:rPr>
      <w:t xml:space="preserve"> Somerset Council</w:t>
    </w:r>
    <w:r w:rsidRPr="000B5FF3">
      <w:rPr>
        <w:rFonts w:ascii="Arial" w:hAnsi="Arial" w:cs="Arial"/>
        <w:color w:val="A6A6A6" w:themeColor="background1" w:themeShade="A6"/>
        <w:sz w:val="20"/>
        <w:szCs w:val="20"/>
      </w:rPr>
      <w:tab/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5AF15" w14:textId="77777777" w:rsidR="00692AB7" w:rsidRDefault="00692AB7" w:rsidP="00194371">
      <w:r>
        <w:separator/>
      </w:r>
    </w:p>
  </w:footnote>
  <w:footnote w:type="continuationSeparator" w:id="0">
    <w:p w14:paraId="55EDBE52" w14:textId="77777777" w:rsidR="00692AB7" w:rsidRDefault="00692AB7" w:rsidP="00194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1EB3" w14:textId="44D97F77" w:rsidR="0069487A" w:rsidRDefault="000B5FF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FBCE8C" wp14:editId="2A572BE0">
          <wp:simplePos x="0" y="0"/>
          <wp:positionH relativeFrom="margin">
            <wp:posOffset>5372100</wp:posOffset>
          </wp:positionH>
          <wp:positionV relativeFrom="paragraph">
            <wp:posOffset>-288290</wp:posOffset>
          </wp:positionV>
          <wp:extent cx="1190625" cy="551815"/>
          <wp:effectExtent l="0" t="0" r="9525" b="635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A8"/>
    <w:rsid w:val="000749DF"/>
    <w:rsid w:val="000B5FF3"/>
    <w:rsid w:val="00130F82"/>
    <w:rsid w:val="001766BD"/>
    <w:rsid w:val="00186843"/>
    <w:rsid w:val="00194371"/>
    <w:rsid w:val="001B7C76"/>
    <w:rsid w:val="00200A19"/>
    <w:rsid w:val="002B1004"/>
    <w:rsid w:val="003352A6"/>
    <w:rsid w:val="00340A3C"/>
    <w:rsid w:val="00340BEB"/>
    <w:rsid w:val="00361270"/>
    <w:rsid w:val="00387560"/>
    <w:rsid w:val="00394135"/>
    <w:rsid w:val="003A14ED"/>
    <w:rsid w:val="00460ED5"/>
    <w:rsid w:val="00483510"/>
    <w:rsid w:val="004870CB"/>
    <w:rsid w:val="004973DA"/>
    <w:rsid w:val="00497C5A"/>
    <w:rsid w:val="004A0875"/>
    <w:rsid w:val="004D459B"/>
    <w:rsid w:val="004F1EDD"/>
    <w:rsid w:val="005A280D"/>
    <w:rsid w:val="005A5F86"/>
    <w:rsid w:val="005C6879"/>
    <w:rsid w:val="005C7A31"/>
    <w:rsid w:val="005F22F1"/>
    <w:rsid w:val="005F30CC"/>
    <w:rsid w:val="005F788D"/>
    <w:rsid w:val="0061770E"/>
    <w:rsid w:val="006218B4"/>
    <w:rsid w:val="006239ED"/>
    <w:rsid w:val="006524B7"/>
    <w:rsid w:val="00692AB7"/>
    <w:rsid w:val="0069487A"/>
    <w:rsid w:val="006A0AF1"/>
    <w:rsid w:val="007519B5"/>
    <w:rsid w:val="0078385C"/>
    <w:rsid w:val="0079171B"/>
    <w:rsid w:val="00792C93"/>
    <w:rsid w:val="00793056"/>
    <w:rsid w:val="00795230"/>
    <w:rsid w:val="007B35E3"/>
    <w:rsid w:val="007C44C8"/>
    <w:rsid w:val="007F3AB5"/>
    <w:rsid w:val="008533A8"/>
    <w:rsid w:val="00874CAF"/>
    <w:rsid w:val="00885AB5"/>
    <w:rsid w:val="008C3E2A"/>
    <w:rsid w:val="00917C0D"/>
    <w:rsid w:val="00945E9B"/>
    <w:rsid w:val="00992466"/>
    <w:rsid w:val="009F5ADC"/>
    <w:rsid w:val="00A32B2C"/>
    <w:rsid w:val="00A83E39"/>
    <w:rsid w:val="00A92D07"/>
    <w:rsid w:val="00AA0D19"/>
    <w:rsid w:val="00AB758E"/>
    <w:rsid w:val="00AD38F7"/>
    <w:rsid w:val="00B03571"/>
    <w:rsid w:val="00B468BE"/>
    <w:rsid w:val="00B81800"/>
    <w:rsid w:val="00B927D5"/>
    <w:rsid w:val="00BB1A9E"/>
    <w:rsid w:val="00BD6A03"/>
    <w:rsid w:val="00C64964"/>
    <w:rsid w:val="00C92993"/>
    <w:rsid w:val="00CC0779"/>
    <w:rsid w:val="00CE706D"/>
    <w:rsid w:val="00D17A2D"/>
    <w:rsid w:val="00D74B7A"/>
    <w:rsid w:val="00DA180E"/>
    <w:rsid w:val="00DB64DB"/>
    <w:rsid w:val="00DC68EB"/>
    <w:rsid w:val="00DF3BD0"/>
    <w:rsid w:val="00E02502"/>
    <w:rsid w:val="00E21267"/>
    <w:rsid w:val="00E45653"/>
    <w:rsid w:val="00E5721F"/>
    <w:rsid w:val="00E6242E"/>
    <w:rsid w:val="00E625FF"/>
    <w:rsid w:val="00E62BA9"/>
    <w:rsid w:val="00E64AAC"/>
    <w:rsid w:val="00E70B67"/>
    <w:rsid w:val="00E75DF4"/>
    <w:rsid w:val="00E86CFA"/>
    <w:rsid w:val="00E92D84"/>
    <w:rsid w:val="00EB1DC3"/>
    <w:rsid w:val="00F05249"/>
    <w:rsid w:val="00F26772"/>
    <w:rsid w:val="00F443A8"/>
    <w:rsid w:val="00F74EE9"/>
    <w:rsid w:val="00F914D7"/>
    <w:rsid w:val="00FA0999"/>
    <w:rsid w:val="00FB1D50"/>
    <w:rsid w:val="00FB6F04"/>
    <w:rsid w:val="00FC7D45"/>
    <w:rsid w:val="00FD6563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F55C31"/>
  <w15:docId w15:val="{6915D3D5-782E-4F1C-92BA-2D32A51E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4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437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9437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9437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94371"/>
    <w:rPr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D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Title">
    <w:name w:val="Title"/>
    <w:basedOn w:val="Normal"/>
    <w:link w:val="TitleChar"/>
    <w:qFormat/>
    <w:rsid w:val="00D74B7A"/>
    <w:pPr>
      <w:jc w:val="center"/>
    </w:pPr>
    <w:rPr>
      <w:rFonts w:ascii="Arial" w:hAnsi="Arial"/>
      <w:b/>
      <w:bCs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D74B7A"/>
    <w:rPr>
      <w:rFonts w:ascii="Arial" w:hAnsi="Arial"/>
      <w:b/>
      <w:bCs/>
      <w:sz w:val="22"/>
      <w:szCs w:val="24"/>
      <w:u w:val="single"/>
      <w:lang w:eastAsia="en-US"/>
    </w:rPr>
  </w:style>
  <w:style w:type="paragraph" w:styleId="Subtitle">
    <w:name w:val="Subtitle"/>
    <w:basedOn w:val="Normal"/>
    <w:link w:val="SubtitleChar"/>
    <w:qFormat/>
    <w:rsid w:val="00D74B7A"/>
    <w:pPr>
      <w:jc w:val="both"/>
    </w:pPr>
    <w:rPr>
      <w:rFonts w:ascii="Arial" w:hAnsi="Arial"/>
      <w:sz w:val="22"/>
      <w:u w:val="single"/>
    </w:rPr>
  </w:style>
  <w:style w:type="character" w:customStyle="1" w:styleId="SubtitleChar">
    <w:name w:val="Subtitle Char"/>
    <w:basedOn w:val="DefaultParagraphFont"/>
    <w:link w:val="Subtitle"/>
    <w:rsid w:val="00D74B7A"/>
    <w:rPr>
      <w:rFonts w:ascii="Arial" w:hAnsi="Arial"/>
      <w:sz w:val="22"/>
      <w:szCs w:val="24"/>
      <w:u w:val="single"/>
      <w:lang w:eastAsia="en-US"/>
    </w:rPr>
  </w:style>
  <w:style w:type="paragraph" w:styleId="NoSpacing">
    <w:name w:val="No Spacing"/>
    <w:uiPriority w:val="1"/>
    <w:qFormat/>
    <w:rsid w:val="00A92D07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emf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emplates\Normal_J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Normal_JD</Template>
  <TotalTime>75</TotalTime>
  <Pages>7</Pages>
  <Words>706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Junction:</vt:lpstr>
    </vt:vector>
  </TitlesOfParts>
  <Company>Bristol City Council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Junction:</dc:title>
  <dc:subject/>
  <dc:creator>BRLSJD9</dc:creator>
  <cp:keywords/>
  <dc:description/>
  <cp:lastModifiedBy>Jackie Davies</cp:lastModifiedBy>
  <cp:revision>9</cp:revision>
  <cp:lastPrinted>2012-02-29T15:28:00Z</cp:lastPrinted>
  <dcterms:created xsi:type="dcterms:W3CDTF">2022-01-21T08:56:00Z</dcterms:created>
  <dcterms:modified xsi:type="dcterms:W3CDTF">2022-09-27T12:05:00Z</dcterms:modified>
</cp:coreProperties>
</file>