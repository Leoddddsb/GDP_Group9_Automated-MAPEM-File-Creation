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56C97" w14:textId="5AF61D69" w:rsidR="00692D42" w:rsidRPr="00692D42" w:rsidRDefault="00692D42" w:rsidP="00ED5805">
      <w:pPr>
        <w:ind w:left="-851"/>
        <w:rPr>
          <w:rFonts w:cs="Arial"/>
          <w:b/>
          <w:sz w:val="22"/>
          <w:szCs w:val="22"/>
        </w:rPr>
      </w:pPr>
    </w:p>
    <w:p w14:paraId="2ED32F65" w14:textId="6A08F610" w:rsidR="00692D42" w:rsidRPr="00692D42" w:rsidRDefault="00692D42" w:rsidP="00692D42">
      <w:pPr>
        <w:ind w:left="-851"/>
        <w:jc w:val="center"/>
        <w:rPr>
          <w:rFonts w:cs="Arial"/>
          <w:b/>
          <w:i/>
          <w:iCs/>
          <w:sz w:val="30"/>
          <w:szCs w:val="30"/>
        </w:rPr>
      </w:pPr>
      <w:r w:rsidRPr="00692D42">
        <w:rPr>
          <w:rFonts w:cs="Arial"/>
          <w:b/>
          <w:i/>
          <w:iCs/>
          <w:sz w:val="30"/>
          <w:szCs w:val="30"/>
        </w:rPr>
        <w:t>Traffic Signal RAM Change Record</w:t>
      </w:r>
    </w:p>
    <w:p w14:paraId="57B882CA" w14:textId="77777777" w:rsidR="00692D42" w:rsidRPr="00692D42" w:rsidRDefault="00692D42" w:rsidP="00ED5805">
      <w:pPr>
        <w:ind w:left="-851"/>
        <w:rPr>
          <w:rFonts w:cs="Arial"/>
          <w:b/>
          <w:sz w:val="22"/>
          <w:szCs w:val="22"/>
        </w:rPr>
      </w:pPr>
    </w:p>
    <w:tbl>
      <w:tblPr>
        <w:tblStyle w:val="TableGrid"/>
        <w:tblW w:w="0" w:type="auto"/>
        <w:tblInd w:w="-851" w:type="dxa"/>
        <w:tblLook w:val="04A0" w:firstRow="1" w:lastRow="0" w:firstColumn="1" w:lastColumn="0" w:noHBand="0" w:noVBand="1"/>
      </w:tblPr>
      <w:tblGrid>
        <w:gridCol w:w="1133"/>
        <w:gridCol w:w="1811"/>
        <w:gridCol w:w="1701"/>
        <w:gridCol w:w="3118"/>
        <w:gridCol w:w="1759"/>
      </w:tblGrid>
      <w:tr w:rsidR="00692D42" w:rsidRPr="00692D42" w14:paraId="4ADAB033" w14:textId="77777777" w:rsidTr="00692D42">
        <w:tc>
          <w:tcPr>
            <w:tcW w:w="1133" w:type="dxa"/>
          </w:tcPr>
          <w:p w14:paraId="4290C825" w14:textId="1B00B93F" w:rsidR="00692D42" w:rsidRPr="00692D42" w:rsidRDefault="00692D42" w:rsidP="00ED5805">
            <w:pPr>
              <w:rPr>
                <w:rFonts w:cs="Arial"/>
                <w:b/>
                <w:sz w:val="22"/>
                <w:szCs w:val="22"/>
              </w:rPr>
            </w:pPr>
            <w:r w:rsidRPr="00692D42">
              <w:rPr>
                <w:rFonts w:cs="Arial"/>
                <w:b/>
                <w:sz w:val="22"/>
                <w:szCs w:val="22"/>
              </w:rPr>
              <w:t>Junction SCN:</w:t>
            </w:r>
          </w:p>
        </w:tc>
        <w:tc>
          <w:tcPr>
            <w:tcW w:w="1811" w:type="dxa"/>
          </w:tcPr>
          <w:p w14:paraId="475B0244" w14:textId="09C25118" w:rsidR="00692D42" w:rsidRPr="00692D42" w:rsidRDefault="0026449F" w:rsidP="00ED5805">
            <w:pPr>
              <w:rPr>
                <w:rFonts w:cs="Arial"/>
                <w:bCs/>
                <w:sz w:val="22"/>
                <w:szCs w:val="22"/>
              </w:rPr>
            </w:pPr>
            <w:r>
              <w:rPr>
                <w:rFonts w:cs="Arial"/>
                <w:bCs/>
                <w:sz w:val="22"/>
                <w:szCs w:val="22"/>
              </w:rPr>
              <w:t>50</w:t>
            </w:r>
            <w:r w:rsidR="00680D24">
              <w:rPr>
                <w:rFonts w:cs="Arial"/>
                <w:bCs/>
                <w:sz w:val="22"/>
                <w:szCs w:val="22"/>
              </w:rPr>
              <w:t>62</w:t>
            </w:r>
          </w:p>
        </w:tc>
        <w:tc>
          <w:tcPr>
            <w:tcW w:w="1701" w:type="dxa"/>
          </w:tcPr>
          <w:p w14:paraId="0972C7D8" w14:textId="5BE76E8B" w:rsidR="00692D42" w:rsidRPr="00692D42" w:rsidRDefault="00692D42" w:rsidP="00ED5805">
            <w:pPr>
              <w:rPr>
                <w:rFonts w:cs="Arial"/>
                <w:b/>
                <w:sz w:val="22"/>
                <w:szCs w:val="22"/>
              </w:rPr>
            </w:pPr>
            <w:r w:rsidRPr="00692D42">
              <w:rPr>
                <w:rFonts w:cs="Arial"/>
                <w:b/>
                <w:sz w:val="22"/>
                <w:szCs w:val="22"/>
              </w:rPr>
              <w:t>Description:</w:t>
            </w:r>
          </w:p>
        </w:tc>
        <w:tc>
          <w:tcPr>
            <w:tcW w:w="4877" w:type="dxa"/>
            <w:gridSpan w:val="2"/>
          </w:tcPr>
          <w:p w14:paraId="1369547B" w14:textId="62B58EA1" w:rsidR="00692D42" w:rsidRPr="00692D42" w:rsidRDefault="00680D24" w:rsidP="00ED5805">
            <w:pPr>
              <w:rPr>
                <w:rFonts w:cs="Arial"/>
                <w:bCs/>
                <w:sz w:val="22"/>
                <w:szCs w:val="22"/>
              </w:rPr>
            </w:pPr>
            <w:r>
              <w:rPr>
                <w:rFonts w:cs="Arial"/>
                <w:bCs/>
                <w:sz w:val="22"/>
                <w:szCs w:val="22"/>
              </w:rPr>
              <w:t>Silver St/ Lynwood Ped</w:t>
            </w:r>
          </w:p>
        </w:tc>
      </w:tr>
      <w:tr w:rsidR="00692D42" w:rsidRPr="00692D42" w14:paraId="7A32EA6C" w14:textId="77777777" w:rsidTr="00692D42">
        <w:tc>
          <w:tcPr>
            <w:tcW w:w="1133" w:type="dxa"/>
          </w:tcPr>
          <w:p w14:paraId="3AC36BB0" w14:textId="77777777" w:rsidR="00692D42" w:rsidRDefault="00692D42" w:rsidP="00ED5805">
            <w:pPr>
              <w:rPr>
                <w:rFonts w:cs="Arial"/>
                <w:b/>
                <w:sz w:val="22"/>
                <w:szCs w:val="22"/>
              </w:rPr>
            </w:pPr>
          </w:p>
          <w:p w14:paraId="42A6733D" w14:textId="1159BD64" w:rsidR="00692D42" w:rsidRPr="00692D42" w:rsidRDefault="00692D42" w:rsidP="00ED5805">
            <w:pPr>
              <w:rPr>
                <w:rFonts w:cs="Arial"/>
                <w:b/>
                <w:sz w:val="22"/>
                <w:szCs w:val="22"/>
              </w:rPr>
            </w:pPr>
            <w:r w:rsidRPr="00692D42">
              <w:rPr>
                <w:rFonts w:cs="Arial"/>
                <w:b/>
                <w:sz w:val="22"/>
                <w:szCs w:val="22"/>
              </w:rPr>
              <w:t>Date</w:t>
            </w:r>
          </w:p>
        </w:tc>
        <w:tc>
          <w:tcPr>
            <w:tcW w:w="1811" w:type="dxa"/>
          </w:tcPr>
          <w:p w14:paraId="06C79911" w14:textId="77777777" w:rsidR="00692D42" w:rsidRDefault="00692D42" w:rsidP="00ED5805">
            <w:pPr>
              <w:rPr>
                <w:rFonts w:cs="Arial"/>
                <w:b/>
                <w:sz w:val="22"/>
                <w:szCs w:val="22"/>
              </w:rPr>
            </w:pPr>
          </w:p>
          <w:p w14:paraId="069FB56B" w14:textId="760707EA" w:rsidR="00692D42" w:rsidRPr="00692D42" w:rsidRDefault="00692D42" w:rsidP="00ED5805">
            <w:pPr>
              <w:rPr>
                <w:rFonts w:cs="Arial"/>
                <w:b/>
                <w:sz w:val="22"/>
                <w:szCs w:val="22"/>
              </w:rPr>
            </w:pPr>
            <w:r w:rsidRPr="00692D42">
              <w:rPr>
                <w:rFonts w:cs="Arial"/>
                <w:b/>
                <w:sz w:val="22"/>
                <w:szCs w:val="22"/>
              </w:rPr>
              <w:t>Mnemonic</w:t>
            </w:r>
          </w:p>
        </w:tc>
        <w:tc>
          <w:tcPr>
            <w:tcW w:w="4819" w:type="dxa"/>
            <w:gridSpan w:val="2"/>
          </w:tcPr>
          <w:p w14:paraId="09A191BD" w14:textId="77777777" w:rsidR="00692D42" w:rsidRDefault="00692D42" w:rsidP="00ED5805">
            <w:pPr>
              <w:rPr>
                <w:rFonts w:cs="Arial"/>
                <w:b/>
                <w:sz w:val="22"/>
                <w:szCs w:val="22"/>
              </w:rPr>
            </w:pPr>
          </w:p>
          <w:p w14:paraId="37FF7D93" w14:textId="3247DACC" w:rsidR="00692D42" w:rsidRPr="00692D42" w:rsidRDefault="00692D42" w:rsidP="00ED5805">
            <w:pPr>
              <w:rPr>
                <w:rFonts w:cs="Arial"/>
                <w:b/>
                <w:sz w:val="22"/>
                <w:szCs w:val="22"/>
              </w:rPr>
            </w:pPr>
            <w:r w:rsidRPr="00692D42">
              <w:rPr>
                <w:rFonts w:cs="Arial"/>
                <w:b/>
                <w:sz w:val="22"/>
                <w:szCs w:val="22"/>
              </w:rPr>
              <w:t>Parameter Change</w:t>
            </w:r>
          </w:p>
        </w:tc>
        <w:tc>
          <w:tcPr>
            <w:tcW w:w="1759" w:type="dxa"/>
          </w:tcPr>
          <w:p w14:paraId="17CD8B7E" w14:textId="77777777" w:rsidR="00692D42" w:rsidRDefault="00692D42" w:rsidP="00ED5805">
            <w:pPr>
              <w:rPr>
                <w:rFonts w:cs="Arial"/>
                <w:b/>
                <w:sz w:val="22"/>
                <w:szCs w:val="22"/>
              </w:rPr>
            </w:pPr>
          </w:p>
          <w:p w14:paraId="5F81309D" w14:textId="1660BA08" w:rsidR="00692D42" w:rsidRPr="00692D42" w:rsidRDefault="00692D42" w:rsidP="00ED5805">
            <w:pPr>
              <w:rPr>
                <w:rFonts w:cs="Arial"/>
                <w:b/>
                <w:sz w:val="22"/>
                <w:szCs w:val="22"/>
              </w:rPr>
            </w:pPr>
            <w:r w:rsidRPr="00692D42">
              <w:rPr>
                <w:rFonts w:cs="Arial"/>
                <w:b/>
                <w:sz w:val="22"/>
                <w:szCs w:val="22"/>
              </w:rPr>
              <w:t>Name</w:t>
            </w:r>
          </w:p>
        </w:tc>
      </w:tr>
      <w:tr w:rsidR="00692D42" w:rsidRPr="00692D42" w14:paraId="1B8F43C2" w14:textId="77777777" w:rsidTr="00692D42">
        <w:tc>
          <w:tcPr>
            <w:tcW w:w="1133" w:type="dxa"/>
          </w:tcPr>
          <w:p w14:paraId="0E5826F3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811" w:type="dxa"/>
          </w:tcPr>
          <w:p w14:paraId="66DAF98A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4819" w:type="dxa"/>
            <w:gridSpan w:val="2"/>
          </w:tcPr>
          <w:p w14:paraId="79A404FC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2460404B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</w:tr>
      <w:tr w:rsidR="00692D42" w:rsidRPr="00692D42" w14:paraId="72ACB744" w14:textId="77777777" w:rsidTr="00692D42">
        <w:tc>
          <w:tcPr>
            <w:tcW w:w="1133" w:type="dxa"/>
          </w:tcPr>
          <w:p w14:paraId="203A75DC" w14:textId="77EE14F0" w:rsidR="00692D42" w:rsidRPr="00692D42" w:rsidRDefault="0026449F" w:rsidP="00ED5805">
            <w:pPr>
              <w:rPr>
                <w:rFonts w:cs="Arial"/>
                <w:bCs/>
                <w:sz w:val="22"/>
                <w:szCs w:val="22"/>
              </w:rPr>
            </w:pPr>
            <w:r>
              <w:rPr>
                <w:rFonts w:cs="Arial"/>
                <w:bCs/>
                <w:sz w:val="22"/>
                <w:szCs w:val="22"/>
              </w:rPr>
              <w:t>Nov 23</w:t>
            </w:r>
          </w:p>
        </w:tc>
        <w:tc>
          <w:tcPr>
            <w:tcW w:w="1811" w:type="dxa"/>
          </w:tcPr>
          <w:p w14:paraId="7DC83769" w14:textId="01F45DAA" w:rsidR="00692D42" w:rsidRPr="00692D42" w:rsidRDefault="0026449F" w:rsidP="00ED5805">
            <w:pPr>
              <w:rPr>
                <w:rFonts w:cs="Arial"/>
                <w:bCs/>
                <w:sz w:val="22"/>
                <w:szCs w:val="22"/>
              </w:rPr>
            </w:pPr>
            <w:r>
              <w:rPr>
                <w:rFonts w:cs="Arial"/>
                <w:bCs/>
                <w:sz w:val="22"/>
                <w:szCs w:val="22"/>
              </w:rPr>
              <w:t xml:space="preserve"> NA</w:t>
            </w:r>
          </w:p>
        </w:tc>
        <w:tc>
          <w:tcPr>
            <w:tcW w:w="4819" w:type="dxa"/>
            <w:gridSpan w:val="2"/>
          </w:tcPr>
          <w:p w14:paraId="0502A3B8" w14:textId="3F7C167A" w:rsidR="00692D42" w:rsidRPr="00692D42" w:rsidRDefault="0026449F" w:rsidP="00ED5805">
            <w:pPr>
              <w:rPr>
                <w:rFonts w:cs="Arial"/>
                <w:bCs/>
                <w:sz w:val="22"/>
                <w:szCs w:val="22"/>
              </w:rPr>
            </w:pPr>
            <w:r>
              <w:rPr>
                <w:rFonts w:cs="Arial"/>
                <w:bCs/>
                <w:sz w:val="22"/>
                <w:szCs w:val="22"/>
              </w:rPr>
              <w:t>*** No RAM Data in Controller ***</w:t>
            </w:r>
          </w:p>
        </w:tc>
        <w:tc>
          <w:tcPr>
            <w:tcW w:w="1759" w:type="dxa"/>
          </w:tcPr>
          <w:p w14:paraId="514F84F6" w14:textId="022B39B7" w:rsidR="00692D42" w:rsidRPr="00692D42" w:rsidRDefault="0026449F" w:rsidP="00ED5805">
            <w:pPr>
              <w:rPr>
                <w:rFonts w:cs="Arial"/>
                <w:bCs/>
                <w:sz w:val="22"/>
                <w:szCs w:val="22"/>
              </w:rPr>
            </w:pPr>
            <w:r>
              <w:rPr>
                <w:rFonts w:cs="Arial"/>
                <w:bCs/>
                <w:sz w:val="22"/>
                <w:szCs w:val="22"/>
              </w:rPr>
              <w:t>J Davies</w:t>
            </w:r>
          </w:p>
        </w:tc>
      </w:tr>
      <w:tr w:rsidR="00692D42" w:rsidRPr="00692D42" w14:paraId="1DA28224" w14:textId="77777777" w:rsidTr="00692D42">
        <w:tc>
          <w:tcPr>
            <w:tcW w:w="1133" w:type="dxa"/>
          </w:tcPr>
          <w:p w14:paraId="332E548C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811" w:type="dxa"/>
          </w:tcPr>
          <w:p w14:paraId="136E59D3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4819" w:type="dxa"/>
            <w:gridSpan w:val="2"/>
          </w:tcPr>
          <w:p w14:paraId="0B78BAC3" w14:textId="2BAAF06B" w:rsidR="00692D42" w:rsidRPr="00692D42" w:rsidRDefault="0026449F" w:rsidP="00ED5805">
            <w:pPr>
              <w:rPr>
                <w:rFonts w:cs="Arial"/>
                <w:bCs/>
                <w:sz w:val="22"/>
                <w:szCs w:val="22"/>
              </w:rPr>
            </w:pPr>
            <w:r>
              <w:rPr>
                <w:rFonts w:cs="Arial"/>
                <w:bCs/>
                <w:sz w:val="22"/>
                <w:szCs w:val="22"/>
              </w:rPr>
              <w:t xml:space="preserve">                      None needed</w:t>
            </w:r>
          </w:p>
        </w:tc>
        <w:tc>
          <w:tcPr>
            <w:tcW w:w="1759" w:type="dxa"/>
          </w:tcPr>
          <w:p w14:paraId="31A18CC7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</w:tr>
      <w:tr w:rsidR="00692D42" w:rsidRPr="00692D42" w14:paraId="5B32D80B" w14:textId="77777777" w:rsidTr="00692D42">
        <w:tc>
          <w:tcPr>
            <w:tcW w:w="1133" w:type="dxa"/>
          </w:tcPr>
          <w:p w14:paraId="7723EAAB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811" w:type="dxa"/>
          </w:tcPr>
          <w:p w14:paraId="37EE9031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4819" w:type="dxa"/>
            <w:gridSpan w:val="2"/>
          </w:tcPr>
          <w:p w14:paraId="561E7B32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6A690D5F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</w:tr>
      <w:tr w:rsidR="00692D42" w:rsidRPr="00692D42" w14:paraId="43434D37" w14:textId="77777777" w:rsidTr="00692D42">
        <w:tc>
          <w:tcPr>
            <w:tcW w:w="1133" w:type="dxa"/>
          </w:tcPr>
          <w:p w14:paraId="29A83730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811" w:type="dxa"/>
          </w:tcPr>
          <w:p w14:paraId="3559E695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4819" w:type="dxa"/>
            <w:gridSpan w:val="2"/>
          </w:tcPr>
          <w:p w14:paraId="54EFBA2B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0BC5EDDF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</w:tr>
      <w:tr w:rsidR="00692D42" w:rsidRPr="00692D42" w14:paraId="56CA5EA3" w14:textId="77777777" w:rsidTr="00692D42">
        <w:tc>
          <w:tcPr>
            <w:tcW w:w="1133" w:type="dxa"/>
          </w:tcPr>
          <w:p w14:paraId="3D7CF608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811" w:type="dxa"/>
          </w:tcPr>
          <w:p w14:paraId="7DF760ED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4819" w:type="dxa"/>
            <w:gridSpan w:val="2"/>
          </w:tcPr>
          <w:p w14:paraId="164E6401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585F303C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</w:tr>
      <w:tr w:rsidR="00692D42" w:rsidRPr="00692D42" w14:paraId="4F69905E" w14:textId="77777777" w:rsidTr="00692D42">
        <w:tc>
          <w:tcPr>
            <w:tcW w:w="1133" w:type="dxa"/>
          </w:tcPr>
          <w:p w14:paraId="24DEE0F0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811" w:type="dxa"/>
          </w:tcPr>
          <w:p w14:paraId="15681C33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4819" w:type="dxa"/>
            <w:gridSpan w:val="2"/>
          </w:tcPr>
          <w:p w14:paraId="560E8F2B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079738C5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</w:tr>
      <w:tr w:rsidR="00692D42" w:rsidRPr="00692D42" w14:paraId="51B24A24" w14:textId="77777777" w:rsidTr="00692D42">
        <w:tc>
          <w:tcPr>
            <w:tcW w:w="1133" w:type="dxa"/>
          </w:tcPr>
          <w:p w14:paraId="37A56BCB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811" w:type="dxa"/>
          </w:tcPr>
          <w:p w14:paraId="602509D6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4819" w:type="dxa"/>
            <w:gridSpan w:val="2"/>
          </w:tcPr>
          <w:p w14:paraId="07F72E56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30B959AF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</w:tr>
      <w:tr w:rsidR="00692D42" w:rsidRPr="00692D42" w14:paraId="41606268" w14:textId="77777777" w:rsidTr="00692D42">
        <w:tc>
          <w:tcPr>
            <w:tcW w:w="1133" w:type="dxa"/>
          </w:tcPr>
          <w:p w14:paraId="28376BBB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811" w:type="dxa"/>
          </w:tcPr>
          <w:p w14:paraId="712CA020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4819" w:type="dxa"/>
            <w:gridSpan w:val="2"/>
          </w:tcPr>
          <w:p w14:paraId="5807D87F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40095721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</w:tr>
      <w:tr w:rsidR="00692D42" w:rsidRPr="00692D42" w14:paraId="7E94D819" w14:textId="77777777" w:rsidTr="00692D42">
        <w:tc>
          <w:tcPr>
            <w:tcW w:w="1133" w:type="dxa"/>
          </w:tcPr>
          <w:p w14:paraId="7DC6A32A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811" w:type="dxa"/>
          </w:tcPr>
          <w:p w14:paraId="486E8AB4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4819" w:type="dxa"/>
            <w:gridSpan w:val="2"/>
          </w:tcPr>
          <w:p w14:paraId="53CBEC63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5138795D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</w:tr>
      <w:tr w:rsidR="00692D42" w:rsidRPr="00692D42" w14:paraId="0B784919" w14:textId="77777777" w:rsidTr="00692D42">
        <w:tc>
          <w:tcPr>
            <w:tcW w:w="1133" w:type="dxa"/>
          </w:tcPr>
          <w:p w14:paraId="48AA3A72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811" w:type="dxa"/>
          </w:tcPr>
          <w:p w14:paraId="45910CCB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4819" w:type="dxa"/>
            <w:gridSpan w:val="2"/>
          </w:tcPr>
          <w:p w14:paraId="68A4985E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0D763913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</w:tr>
      <w:tr w:rsidR="00692D42" w:rsidRPr="00692D42" w14:paraId="1FEB1430" w14:textId="77777777" w:rsidTr="00692D42">
        <w:tc>
          <w:tcPr>
            <w:tcW w:w="1133" w:type="dxa"/>
          </w:tcPr>
          <w:p w14:paraId="5B1610D9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811" w:type="dxa"/>
          </w:tcPr>
          <w:p w14:paraId="7891345D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4819" w:type="dxa"/>
            <w:gridSpan w:val="2"/>
          </w:tcPr>
          <w:p w14:paraId="7592C453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1A829DC3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</w:tr>
      <w:tr w:rsidR="00692D42" w:rsidRPr="00692D42" w14:paraId="5C7BEB2F" w14:textId="77777777" w:rsidTr="00692D42">
        <w:tc>
          <w:tcPr>
            <w:tcW w:w="1133" w:type="dxa"/>
          </w:tcPr>
          <w:p w14:paraId="666EC461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811" w:type="dxa"/>
          </w:tcPr>
          <w:p w14:paraId="4270B487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4819" w:type="dxa"/>
            <w:gridSpan w:val="2"/>
          </w:tcPr>
          <w:p w14:paraId="78CA701D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093BF6E9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</w:tr>
      <w:tr w:rsidR="00692D42" w:rsidRPr="00692D42" w14:paraId="221324E6" w14:textId="77777777" w:rsidTr="00692D42">
        <w:tc>
          <w:tcPr>
            <w:tcW w:w="1133" w:type="dxa"/>
          </w:tcPr>
          <w:p w14:paraId="12473D97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811" w:type="dxa"/>
          </w:tcPr>
          <w:p w14:paraId="52128E90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4819" w:type="dxa"/>
            <w:gridSpan w:val="2"/>
          </w:tcPr>
          <w:p w14:paraId="2CF419CF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2B8ED877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</w:tr>
      <w:tr w:rsidR="00692D42" w:rsidRPr="00692D42" w14:paraId="217B3FC1" w14:textId="77777777" w:rsidTr="00692D42">
        <w:tc>
          <w:tcPr>
            <w:tcW w:w="1133" w:type="dxa"/>
          </w:tcPr>
          <w:p w14:paraId="111126F4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811" w:type="dxa"/>
          </w:tcPr>
          <w:p w14:paraId="5A10217A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4819" w:type="dxa"/>
            <w:gridSpan w:val="2"/>
          </w:tcPr>
          <w:p w14:paraId="37E1200F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5297B803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</w:tr>
      <w:tr w:rsidR="00692D42" w:rsidRPr="00692D42" w14:paraId="62581B2B" w14:textId="77777777" w:rsidTr="00692D42">
        <w:tc>
          <w:tcPr>
            <w:tcW w:w="1133" w:type="dxa"/>
          </w:tcPr>
          <w:p w14:paraId="1BBEB08D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811" w:type="dxa"/>
          </w:tcPr>
          <w:p w14:paraId="7D87C4C5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4819" w:type="dxa"/>
            <w:gridSpan w:val="2"/>
          </w:tcPr>
          <w:p w14:paraId="5C94B892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50798E62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</w:tr>
      <w:tr w:rsidR="00692D42" w:rsidRPr="00692D42" w14:paraId="054752AE" w14:textId="77777777" w:rsidTr="00692D42">
        <w:tc>
          <w:tcPr>
            <w:tcW w:w="1133" w:type="dxa"/>
          </w:tcPr>
          <w:p w14:paraId="7335B3D4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811" w:type="dxa"/>
          </w:tcPr>
          <w:p w14:paraId="6E40D236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4819" w:type="dxa"/>
            <w:gridSpan w:val="2"/>
          </w:tcPr>
          <w:p w14:paraId="47CD47BF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2946340B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</w:tr>
      <w:tr w:rsidR="00692D42" w:rsidRPr="00692D42" w14:paraId="7D736FAE" w14:textId="77777777" w:rsidTr="00692D42">
        <w:tc>
          <w:tcPr>
            <w:tcW w:w="1133" w:type="dxa"/>
          </w:tcPr>
          <w:p w14:paraId="711098FC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811" w:type="dxa"/>
          </w:tcPr>
          <w:p w14:paraId="24C9E619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4819" w:type="dxa"/>
            <w:gridSpan w:val="2"/>
          </w:tcPr>
          <w:p w14:paraId="708D0BF2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6E102BF6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</w:tr>
      <w:tr w:rsidR="00692D42" w:rsidRPr="00692D42" w14:paraId="0C8D1A41" w14:textId="77777777" w:rsidTr="00692D42">
        <w:tc>
          <w:tcPr>
            <w:tcW w:w="1133" w:type="dxa"/>
          </w:tcPr>
          <w:p w14:paraId="35DDD99E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811" w:type="dxa"/>
          </w:tcPr>
          <w:p w14:paraId="1AF26485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4819" w:type="dxa"/>
            <w:gridSpan w:val="2"/>
          </w:tcPr>
          <w:p w14:paraId="60070381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081E46C1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</w:tr>
      <w:tr w:rsidR="00692D42" w:rsidRPr="00692D42" w14:paraId="2AD6821F" w14:textId="77777777" w:rsidTr="00692D42">
        <w:tc>
          <w:tcPr>
            <w:tcW w:w="1133" w:type="dxa"/>
          </w:tcPr>
          <w:p w14:paraId="0402DBC6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811" w:type="dxa"/>
          </w:tcPr>
          <w:p w14:paraId="7CB5E21D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4819" w:type="dxa"/>
            <w:gridSpan w:val="2"/>
          </w:tcPr>
          <w:p w14:paraId="68B072A9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542BAE9C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</w:tr>
      <w:tr w:rsidR="00692D42" w:rsidRPr="00692D42" w14:paraId="4428CAD5" w14:textId="77777777" w:rsidTr="00692D42">
        <w:tc>
          <w:tcPr>
            <w:tcW w:w="1133" w:type="dxa"/>
          </w:tcPr>
          <w:p w14:paraId="11290C39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811" w:type="dxa"/>
          </w:tcPr>
          <w:p w14:paraId="6EC6AD83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4819" w:type="dxa"/>
            <w:gridSpan w:val="2"/>
          </w:tcPr>
          <w:p w14:paraId="56FB6D61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06A00692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</w:tr>
      <w:tr w:rsidR="00692D42" w:rsidRPr="00692D42" w14:paraId="103BFE7D" w14:textId="77777777" w:rsidTr="00692D42">
        <w:tc>
          <w:tcPr>
            <w:tcW w:w="1133" w:type="dxa"/>
          </w:tcPr>
          <w:p w14:paraId="12D3E712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811" w:type="dxa"/>
          </w:tcPr>
          <w:p w14:paraId="66545C07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4819" w:type="dxa"/>
            <w:gridSpan w:val="2"/>
          </w:tcPr>
          <w:p w14:paraId="4D5B651D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4642EAF1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</w:tr>
      <w:tr w:rsidR="00692D42" w:rsidRPr="00692D42" w14:paraId="1A855CDF" w14:textId="77777777" w:rsidTr="00692D42">
        <w:tc>
          <w:tcPr>
            <w:tcW w:w="1133" w:type="dxa"/>
          </w:tcPr>
          <w:p w14:paraId="6EC32D61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811" w:type="dxa"/>
          </w:tcPr>
          <w:p w14:paraId="50B0CBF6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4819" w:type="dxa"/>
            <w:gridSpan w:val="2"/>
          </w:tcPr>
          <w:p w14:paraId="298D8199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34B18D45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</w:tr>
      <w:tr w:rsidR="00692D42" w:rsidRPr="00692D42" w14:paraId="67D0B013" w14:textId="77777777" w:rsidTr="00692D42">
        <w:tc>
          <w:tcPr>
            <w:tcW w:w="1133" w:type="dxa"/>
          </w:tcPr>
          <w:p w14:paraId="56C96F1A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811" w:type="dxa"/>
          </w:tcPr>
          <w:p w14:paraId="08B81E80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4819" w:type="dxa"/>
            <w:gridSpan w:val="2"/>
          </w:tcPr>
          <w:p w14:paraId="1A76D71D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5C27395E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</w:tr>
      <w:tr w:rsidR="00692D42" w:rsidRPr="00692D42" w14:paraId="6F935B9C" w14:textId="77777777" w:rsidTr="00692D42">
        <w:tc>
          <w:tcPr>
            <w:tcW w:w="1133" w:type="dxa"/>
          </w:tcPr>
          <w:p w14:paraId="6AB64539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811" w:type="dxa"/>
          </w:tcPr>
          <w:p w14:paraId="6D8A8ECB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4819" w:type="dxa"/>
            <w:gridSpan w:val="2"/>
          </w:tcPr>
          <w:p w14:paraId="779501F2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2A789907" w14:textId="77777777" w:rsidR="00692D42" w:rsidRPr="00692D42" w:rsidRDefault="00692D42" w:rsidP="00ED5805">
            <w:pPr>
              <w:rPr>
                <w:rFonts w:cs="Arial"/>
                <w:bCs/>
                <w:sz w:val="22"/>
                <w:szCs w:val="22"/>
              </w:rPr>
            </w:pPr>
          </w:p>
        </w:tc>
      </w:tr>
    </w:tbl>
    <w:p w14:paraId="561A3718" w14:textId="77777777" w:rsidR="00692D42" w:rsidRPr="00692D42" w:rsidRDefault="00692D42" w:rsidP="00ED5805">
      <w:pPr>
        <w:ind w:left="-851"/>
        <w:rPr>
          <w:rFonts w:cs="Arial"/>
          <w:b/>
          <w:sz w:val="22"/>
          <w:szCs w:val="22"/>
        </w:rPr>
      </w:pPr>
    </w:p>
    <w:p w14:paraId="133811DF" w14:textId="6912569D" w:rsidR="00692D42" w:rsidRDefault="00692D42" w:rsidP="00ED5805">
      <w:pPr>
        <w:ind w:left="-851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>N</w:t>
      </w:r>
      <w:r w:rsidR="004A782E" w:rsidRPr="00692D42">
        <w:rPr>
          <w:rFonts w:cs="Arial"/>
          <w:b/>
          <w:sz w:val="22"/>
          <w:szCs w:val="22"/>
        </w:rPr>
        <w:t>ote</w:t>
      </w:r>
      <w:r>
        <w:rPr>
          <w:rFonts w:cs="Arial"/>
          <w:b/>
          <w:sz w:val="22"/>
          <w:szCs w:val="22"/>
        </w:rPr>
        <w:t>s</w:t>
      </w:r>
      <w:r w:rsidR="004A782E" w:rsidRPr="00692D42">
        <w:rPr>
          <w:rFonts w:cs="Arial"/>
          <w:b/>
          <w:sz w:val="22"/>
          <w:szCs w:val="22"/>
        </w:rPr>
        <w:t>:</w:t>
      </w:r>
      <w:r>
        <w:rPr>
          <w:rFonts w:cs="Arial"/>
          <w:b/>
          <w:sz w:val="22"/>
          <w:szCs w:val="22"/>
        </w:rPr>
        <w:t xml:space="preserve">  </w:t>
      </w:r>
    </w:p>
    <w:p w14:paraId="56986D33" w14:textId="7F91A8E0" w:rsidR="004A782E" w:rsidRDefault="00692D42" w:rsidP="00ED5805">
      <w:pPr>
        <w:ind w:left="-851"/>
        <w:rPr>
          <w:rFonts w:cs="Arial"/>
          <w:bCs/>
          <w:sz w:val="22"/>
          <w:szCs w:val="22"/>
        </w:rPr>
      </w:pPr>
      <w:r w:rsidRPr="00692D42">
        <w:rPr>
          <w:rFonts w:cs="Arial"/>
          <w:bCs/>
          <w:sz w:val="22"/>
          <w:szCs w:val="22"/>
        </w:rPr>
        <w:t>All RAM Changes to be recorded and superseded RAM data must be archived.</w:t>
      </w:r>
    </w:p>
    <w:p w14:paraId="6419AC4D" w14:textId="08390B06" w:rsidR="00692D42" w:rsidRDefault="00692D42" w:rsidP="00692D42">
      <w:pPr>
        <w:ind w:left="-851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All current RAM data must be checked for inclusion after powering the controller on.</w:t>
      </w:r>
    </w:p>
    <w:p w14:paraId="39F1F57D" w14:textId="77777777" w:rsidR="00692D42" w:rsidRPr="00692D42" w:rsidRDefault="00692D42" w:rsidP="00692D42">
      <w:pPr>
        <w:ind w:left="-851"/>
        <w:rPr>
          <w:rFonts w:cs="Arial"/>
          <w:bCs/>
          <w:sz w:val="22"/>
          <w:szCs w:val="22"/>
        </w:rPr>
      </w:pPr>
    </w:p>
    <w:sectPr w:rsidR="00692D42" w:rsidRPr="00692D42">
      <w:headerReference w:type="default" r:id="rId6"/>
      <w:footerReference w:type="default" r:id="rId7"/>
      <w:pgSz w:w="11907" w:h="16840" w:code="9"/>
      <w:pgMar w:top="1644" w:right="851" w:bottom="1418" w:left="1758" w:header="851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36BBC" w14:textId="77777777" w:rsidR="004A782E" w:rsidRDefault="004A782E">
      <w:r>
        <w:separator/>
      </w:r>
    </w:p>
  </w:endnote>
  <w:endnote w:type="continuationSeparator" w:id="0">
    <w:p w14:paraId="070467DC" w14:textId="77777777" w:rsidR="004A782E" w:rsidRDefault="004A7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06140" w14:textId="77777777" w:rsidR="004A782E" w:rsidRDefault="004A782E">
    <w:pPr>
      <w:pStyle w:val="Footer"/>
      <w:tabs>
        <w:tab w:val="clear" w:pos="8306"/>
        <w:tab w:val="right" w:pos="9072"/>
      </w:tabs>
      <w:rPr>
        <w:sz w:val="16"/>
      </w:rPr>
    </w:pPr>
    <w:r>
      <w:rPr>
        <w:sz w:val="18"/>
      </w:rPr>
      <w:tab/>
    </w:r>
    <w:r>
      <w:rPr>
        <w:sz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DD580" w14:textId="77777777" w:rsidR="004A782E" w:rsidRDefault="004A782E">
      <w:r>
        <w:separator/>
      </w:r>
    </w:p>
  </w:footnote>
  <w:footnote w:type="continuationSeparator" w:id="0">
    <w:p w14:paraId="20783606" w14:textId="77777777" w:rsidR="004A782E" w:rsidRDefault="004A78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27F52" w14:textId="70C10D36" w:rsidR="004A782E" w:rsidRPr="00ED5805" w:rsidRDefault="00680D24" w:rsidP="00692D42">
    <w:pPr>
      <w:pStyle w:val="Header"/>
      <w:jc w:val="center"/>
      <w:rPr>
        <w:color w:val="00FF00"/>
        <w:sz w:val="44"/>
        <w:szCs w:val="44"/>
      </w:rPr>
    </w:pPr>
    <w:r>
      <w:rPr>
        <w:noProof/>
      </w:rPr>
      <w:pict w14:anchorId="13DF18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49" type="#_x0000_t75" style="position:absolute;left:0;text-align:left;margin-left:146.9pt;margin-top:-25.2pt;width:131.25pt;height:51.75pt;z-index:251659264;visibility:visible;mso-wrap-style:square;mso-position-horizontal-relative:text;mso-position-vertical-relative:text">
          <v:imagedata r:id="rId1" o:title=""/>
          <w10:wrap type="squar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oNotTrackMoves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5805"/>
    <w:rsid w:val="0026449F"/>
    <w:rsid w:val="004A782E"/>
    <w:rsid w:val="00680D24"/>
    <w:rsid w:val="00692D42"/>
    <w:rsid w:val="006C08B5"/>
    <w:rsid w:val="009077A8"/>
    <w:rsid w:val="00B823B6"/>
    <w:rsid w:val="00E67637"/>
    <w:rsid w:val="00ED5805"/>
    <w:rsid w:val="00FE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1210AB2"/>
  <w15:chartTrackingRefBased/>
  <w15:docId w15:val="{4D0AD8DA-EA6A-4C0F-8BAE-60E3EFE68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59"/>
    <w:rsid w:val="00692D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0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MSOFFICE\TEMPLATE\BNESMEM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BNESMEMO</Template>
  <TotalTime>3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b&amp;nes</Company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IAN</dc:creator>
  <cp:keywords/>
  <dc:description/>
  <cp:lastModifiedBy>Jackie Davies</cp:lastModifiedBy>
  <cp:revision>4</cp:revision>
  <cp:lastPrinted>1998-06-05T08:07:00Z</cp:lastPrinted>
  <dcterms:created xsi:type="dcterms:W3CDTF">2023-11-06T08:31:00Z</dcterms:created>
  <dcterms:modified xsi:type="dcterms:W3CDTF">2023-12-04T16:07:00Z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-489691782</vt:i4>
  </property>
  <property fmtid="{D5CDD505-2E9C-101B-9397-08002B2CF9AE}" pid="3" name="_EmailSubject">
    <vt:lpwstr>RAM_DATA.DOC</vt:lpwstr>
  </property>
  <property fmtid="{D5CDD505-2E9C-101B-9397-08002B2CF9AE}" pid="4" name="_AuthorEmail">
    <vt:lpwstr>Paul_TennisWood@BATHNES.GOV.UK</vt:lpwstr>
  </property>
  <property fmtid="{D5CDD505-2E9C-101B-9397-08002B2CF9AE}" pid="5" name="_AuthorEmailDisplayName">
    <vt:lpwstr>Paul Tenniswood</vt:lpwstr>
  </property>
  <property fmtid="{D5CDD505-2E9C-101B-9397-08002B2CF9AE}" pid="6" name="_ReviewingToolsShownOnce">
    <vt:lpwstr/>
  </property>
</Properties>
</file>