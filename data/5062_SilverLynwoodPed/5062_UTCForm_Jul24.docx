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344"/>
      </w:tblGrid>
      <w:tr w:rsidR="00A7223A" w14:paraId="5945265F" w14:textId="77777777" w:rsidTr="00A7223A">
        <w:tc>
          <w:tcPr>
            <w:tcW w:w="3510" w:type="dxa"/>
          </w:tcPr>
          <w:p w14:paraId="6D57E08C" w14:textId="32D829B4" w:rsidR="00A7223A" w:rsidRDefault="00A7223A" w:rsidP="0001064C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bookmarkStart w:id="0" w:name="_Hlk509049071"/>
            <w:r>
              <w:rPr>
                <w:rFonts w:ascii="Arial" w:hAnsi="Arial" w:cs="Arial"/>
                <w:b/>
                <w:bCs/>
                <w:sz w:val="22"/>
              </w:rPr>
              <w:t xml:space="preserve">UTC Junction Description:  </w:t>
            </w:r>
          </w:p>
        </w:tc>
        <w:tc>
          <w:tcPr>
            <w:tcW w:w="6344" w:type="dxa"/>
          </w:tcPr>
          <w:p w14:paraId="5F4E48A1" w14:textId="056DF29D" w:rsidR="00A7223A" w:rsidRPr="004E0C2C" w:rsidRDefault="004E0C2C" w:rsidP="0001064C">
            <w:pPr>
              <w:jc w:val="both"/>
              <w:rPr>
                <w:rFonts w:ascii="Arial" w:hAnsi="Arial" w:cs="Arial"/>
                <w:sz w:val="22"/>
              </w:rPr>
            </w:pPr>
            <w:r w:rsidRPr="004E0C2C">
              <w:rPr>
                <w:rFonts w:ascii="Arial" w:hAnsi="Arial" w:cs="Arial"/>
                <w:sz w:val="22"/>
              </w:rPr>
              <w:t>Silver St/ Lynwood Close Ped</w:t>
            </w:r>
          </w:p>
        </w:tc>
      </w:tr>
      <w:tr w:rsidR="00A7223A" w14:paraId="04AD7232" w14:textId="77777777" w:rsidTr="00A7223A">
        <w:tc>
          <w:tcPr>
            <w:tcW w:w="3510" w:type="dxa"/>
          </w:tcPr>
          <w:p w14:paraId="4CDDFB34" w14:textId="60C2AE53" w:rsidR="00A7223A" w:rsidRDefault="00A7223A" w:rsidP="0001064C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Outstation SCN &amp; Type:  </w:t>
            </w:r>
          </w:p>
        </w:tc>
        <w:tc>
          <w:tcPr>
            <w:tcW w:w="6344" w:type="dxa"/>
          </w:tcPr>
          <w:p w14:paraId="7AFADAEB" w14:textId="20CE5234" w:rsidR="00A7223A" w:rsidRPr="004E0C2C" w:rsidRDefault="004E0C2C" w:rsidP="0001064C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Swarco PTC-1 – X97710</w:t>
            </w:r>
          </w:p>
        </w:tc>
      </w:tr>
      <w:tr w:rsidR="00A7223A" w14:paraId="2808FE93" w14:textId="77777777" w:rsidTr="00A7223A">
        <w:tc>
          <w:tcPr>
            <w:tcW w:w="3510" w:type="dxa"/>
          </w:tcPr>
          <w:p w14:paraId="0D028F5B" w14:textId="301E56CB" w:rsidR="00A7223A" w:rsidRDefault="00A7223A" w:rsidP="0001064C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Junction SCN &amp; Type:  </w:t>
            </w:r>
          </w:p>
        </w:tc>
        <w:tc>
          <w:tcPr>
            <w:tcW w:w="6344" w:type="dxa"/>
          </w:tcPr>
          <w:p w14:paraId="36424976" w14:textId="5EA65E93" w:rsidR="00A7223A" w:rsidRPr="004E0C2C" w:rsidRDefault="004E0C2C" w:rsidP="0001064C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J97711</w:t>
            </w:r>
          </w:p>
        </w:tc>
      </w:tr>
      <w:tr w:rsidR="00A7223A" w14:paraId="5F079F40" w14:textId="77777777" w:rsidTr="00A7223A">
        <w:tc>
          <w:tcPr>
            <w:tcW w:w="3510" w:type="dxa"/>
          </w:tcPr>
          <w:p w14:paraId="7C1B048C" w14:textId="163E18B7" w:rsidR="00A7223A" w:rsidRDefault="00A7223A" w:rsidP="0001064C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IP Address:  </w:t>
            </w:r>
          </w:p>
        </w:tc>
        <w:tc>
          <w:tcPr>
            <w:tcW w:w="6344" w:type="dxa"/>
          </w:tcPr>
          <w:p w14:paraId="338A6313" w14:textId="2FA3B9E7" w:rsidR="00A7223A" w:rsidRPr="004E0C2C" w:rsidRDefault="004E0C2C" w:rsidP="0001064C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172.16.53.50</w:t>
            </w:r>
          </w:p>
        </w:tc>
      </w:tr>
      <w:tr w:rsidR="00A7223A" w14:paraId="2FCE1FED" w14:textId="77777777" w:rsidTr="00A7223A">
        <w:tc>
          <w:tcPr>
            <w:tcW w:w="3510" w:type="dxa"/>
          </w:tcPr>
          <w:p w14:paraId="427541CD" w14:textId="62B8AB0F" w:rsidR="00A7223A" w:rsidRDefault="00A7223A" w:rsidP="0001064C">
            <w:pPr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TOPAS2500 Configuration No: </w:t>
            </w:r>
          </w:p>
        </w:tc>
        <w:tc>
          <w:tcPr>
            <w:tcW w:w="6344" w:type="dxa"/>
          </w:tcPr>
          <w:p w14:paraId="276A305D" w14:textId="55296B03" w:rsidR="00A7223A" w:rsidRPr="004E0C2C" w:rsidRDefault="004E0C2C" w:rsidP="0001064C">
            <w:pPr>
              <w:jc w:val="both"/>
              <w:rPr>
                <w:rFonts w:ascii="Arial" w:hAnsi="Arial" w:cs="Arial"/>
                <w:sz w:val="22"/>
                <w:szCs w:val="22"/>
                <w:lang w:eastAsia="en-GB"/>
              </w:rPr>
            </w:pPr>
            <w:r w:rsidRPr="004E0C2C">
              <w:rPr>
                <w:rStyle w:val="fontstyle01"/>
                <w:rFonts w:ascii="Arial" w:hAnsi="Arial" w:cs="Arial"/>
                <w:sz w:val="22"/>
                <w:szCs w:val="22"/>
              </w:rPr>
              <w:t>5062_Norton_Hill_School_cfg_4041.cpf</w:t>
            </w:r>
            <w:r w:rsidRPr="004E0C2C">
              <w:rPr>
                <w:rStyle w:val="fontstyle01"/>
                <w:rFonts w:ascii="Arial" w:hAnsi="Arial" w:cs="Arial"/>
                <w:sz w:val="22"/>
                <w:szCs w:val="22"/>
              </w:rPr>
              <w:t xml:space="preserve"> </w:t>
            </w:r>
            <w:r w:rsidRPr="004E0C2C">
              <w:rPr>
                <w:rFonts w:ascii="Arial" w:hAnsi="Arial" w:cs="Arial"/>
                <w:sz w:val="22"/>
                <w:szCs w:val="22"/>
              </w:rPr>
              <w:t xml:space="preserve">Dated </w:t>
            </w:r>
            <w:r w:rsidRPr="004E0C2C">
              <w:rPr>
                <w:rStyle w:val="fontstyle01"/>
                <w:rFonts w:ascii="Arial" w:hAnsi="Arial" w:cs="Arial"/>
                <w:sz w:val="22"/>
                <w:szCs w:val="22"/>
              </w:rPr>
              <w:t>11/19/2020</w:t>
            </w:r>
          </w:p>
        </w:tc>
      </w:tr>
      <w:tr w:rsidR="00A7223A" w14:paraId="75D9E62C" w14:textId="77777777" w:rsidTr="00A7223A">
        <w:tc>
          <w:tcPr>
            <w:tcW w:w="3510" w:type="dxa"/>
          </w:tcPr>
          <w:p w14:paraId="11AB8D29" w14:textId="6852953E" w:rsidR="00A7223A" w:rsidRPr="00A7223A" w:rsidRDefault="00A7223A" w:rsidP="0001064C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Form Completed on Date:  </w:t>
            </w:r>
          </w:p>
        </w:tc>
        <w:tc>
          <w:tcPr>
            <w:tcW w:w="6344" w:type="dxa"/>
          </w:tcPr>
          <w:p w14:paraId="7D530AFF" w14:textId="66F5AD65" w:rsidR="00A7223A" w:rsidRPr="004E0C2C" w:rsidRDefault="004E0C2C" w:rsidP="0001064C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Jul 24</w:t>
            </w:r>
          </w:p>
        </w:tc>
      </w:tr>
    </w:tbl>
    <w:p w14:paraId="47A7ECBE" w14:textId="702FC14D" w:rsidR="00FC7D45" w:rsidRDefault="00D176CB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BE9051C" wp14:editId="73178920">
                <wp:simplePos x="0" y="0"/>
                <wp:positionH relativeFrom="column">
                  <wp:posOffset>2171700</wp:posOffset>
                </wp:positionH>
                <wp:positionV relativeFrom="paragraph">
                  <wp:posOffset>89535</wp:posOffset>
                </wp:positionV>
                <wp:extent cx="1600200" cy="342900"/>
                <wp:effectExtent l="5715" t="6350" r="13335" b="12700"/>
                <wp:wrapNone/>
                <wp:docPr id="6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BB990" w14:textId="77777777" w:rsidR="00FC7D45" w:rsidRDefault="00FC7D4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  <w:t>JUNCTION PHASING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E9051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1pt;margin-top:7.05pt;width:126pt;height:27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">
                <v:textbox>
                  <w:txbxContent>
                    <w:p w14:paraId="0CCBB990" w14:textId="77777777" w:rsidR="00FC7D45" w:rsidRDefault="00FC7D45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  <w:t>JUNCTION PHASING</w:t>
                      </w:r>
                    </w:p>
                  </w:txbxContent>
                </v:textbox>
              </v:shape>
            </w:pict>
          </mc:Fallback>
        </mc:AlternateContent>
      </w:r>
    </w:p>
    <w:p w14:paraId="103218C2" w14:textId="77777777" w:rsidR="00FC7D45" w:rsidRDefault="00FC7D45">
      <w:pPr>
        <w:jc w:val="both"/>
        <w:rPr>
          <w:rFonts w:ascii="Arial" w:hAnsi="Arial" w:cs="Arial"/>
          <w:sz w:val="22"/>
        </w:rPr>
      </w:pPr>
    </w:p>
    <w:p w14:paraId="6CEC74E2" w14:textId="4B92781B" w:rsidR="00FC7D45" w:rsidRDefault="00FC7D45">
      <w:pPr>
        <w:jc w:val="both"/>
        <w:rPr>
          <w:rFonts w:ascii="Arial" w:hAnsi="Arial" w:cs="Arial"/>
          <w:sz w:val="22"/>
        </w:rPr>
      </w:pPr>
    </w:p>
    <w:p w14:paraId="464CFAF6" w14:textId="3679C24D" w:rsidR="00FC7D45" w:rsidRDefault="004E0C2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17CA42" wp14:editId="667D9CF3">
                <wp:simplePos x="0" y="0"/>
                <wp:positionH relativeFrom="column">
                  <wp:posOffset>3289935</wp:posOffset>
                </wp:positionH>
                <wp:positionV relativeFrom="paragraph">
                  <wp:posOffset>29845</wp:posOffset>
                </wp:positionV>
                <wp:extent cx="247650" cy="266700"/>
                <wp:effectExtent l="0" t="4445" r="0" b="0"/>
                <wp:wrapNone/>
                <wp:docPr id="63988135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6A231" w14:textId="786F4681" w:rsidR="004E0C2C" w:rsidRPr="004870CB" w:rsidRDefault="004E0C2C" w:rsidP="004E0C2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B</w:t>
                            </w:r>
                            <w:r w:rsidRPr="004870CB">
                              <w:rPr>
                                <w:rFonts w:ascii="Arial" w:hAnsi="Arial" w:cs="Arial"/>
                                <w:b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4C1D522" wp14:editId="7B1A69F7">
                                  <wp:extent cx="60960" cy="7620"/>
                                  <wp:effectExtent l="0" t="0" r="0" b="0"/>
                                  <wp:docPr id="315025690" name="Picture 3150256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7CA42" id="Text Box 22" o:spid="_x0000_s1027" type="#_x0000_t202" style="position:absolute;left:0;text-align:left;margin-left:259.05pt;margin-top:2.35pt;width:19.5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" stroked="f">
                <v:textbox>
                  <w:txbxContent>
                    <w:p w14:paraId="2BF6A231" w14:textId="786F4681" w:rsidR="004E0C2C" w:rsidRPr="004870CB" w:rsidRDefault="004E0C2C" w:rsidP="004E0C2C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B</w:t>
                      </w:r>
                      <w:r w:rsidRPr="004870CB">
                        <w:rPr>
                          <w:rFonts w:ascii="Arial" w:hAnsi="Arial" w:cs="Arial"/>
                          <w:b/>
                          <w:noProof/>
                          <w:lang w:eastAsia="en-GB"/>
                        </w:rPr>
                        <w:drawing>
                          <wp:inline distT="0" distB="0" distL="0" distR="0" wp14:anchorId="64C1D522" wp14:editId="7B1A69F7">
                            <wp:extent cx="60960" cy="7620"/>
                            <wp:effectExtent l="0" t="0" r="0" b="0"/>
                            <wp:docPr id="315025690" name="Picture 3150256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99582F6" wp14:editId="2FFD942E">
                <wp:simplePos x="0" y="0"/>
                <wp:positionH relativeFrom="column">
                  <wp:posOffset>3044190</wp:posOffset>
                </wp:positionH>
                <wp:positionV relativeFrom="paragraph">
                  <wp:posOffset>27305</wp:posOffset>
                </wp:positionV>
                <wp:extent cx="247650" cy="266700"/>
                <wp:effectExtent l="0" t="0" r="0" b="1270"/>
                <wp:wrapNone/>
                <wp:docPr id="5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75840" w14:textId="00F12773" w:rsidR="004870CB" w:rsidRPr="004870CB" w:rsidRDefault="004E0C2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B</w:t>
                            </w:r>
                            <w:r w:rsidR="00D176CB" w:rsidRPr="004870CB">
                              <w:rPr>
                                <w:rFonts w:ascii="Arial" w:hAnsi="Arial" w:cs="Arial"/>
                                <w:b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257D1C5B" wp14:editId="0834F712">
                                  <wp:extent cx="60960" cy="7620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582F6" id="Text Box 16" o:spid="_x0000_s1028" type="#_x0000_t202" style="position:absolute;left:0;text-align:left;margin-left:239.7pt;margin-top:2.15pt;width:19.5pt;height:2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" stroked="f">
                <v:textbox>
                  <w:txbxContent>
                    <w:p w14:paraId="5F075840" w14:textId="00F12773" w:rsidR="004870CB" w:rsidRPr="004870CB" w:rsidRDefault="004E0C2C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B</w:t>
                      </w:r>
                      <w:r w:rsidR="00D176CB" w:rsidRPr="004870CB">
                        <w:rPr>
                          <w:rFonts w:ascii="Arial" w:hAnsi="Arial" w:cs="Arial"/>
                          <w:b/>
                          <w:noProof/>
                          <w:lang w:eastAsia="en-GB"/>
                        </w:rPr>
                        <w:drawing>
                          <wp:inline distT="0" distB="0" distL="0" distR="0" wp14:anchorId="257D1C5B" wp14:editId="0834F712">
                            <wp:extent cx="60960" cy="7620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650EB9" wp14:editId="19177B2D">
                <wp:simplePos x="0" y="0"/>
                <wp:positionH relativeFrom="column">
                  <wp:posOffset>2941320</wp:posOffset>
                </wp:positionH>
                <wp:positionV relativeFrom="paragraph">
                  <wp:posOffset>30480</wp:posOffset>
                </wp:positionV>
                <wp:extent cx="57150" cy="371475"/>
                <wp:effectExtent l="57150" t="0" r="38100" b="47625"/>
                <wp:wrapNone/>
                <wp:docPr id="46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" cy="371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115A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5" o:spid="_x0000_s1026" type="#_x0000_t32" style="position:absolute;margin-left:231.6pt;margin-top:2.4pt;width:4.5pt;height:29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">
                <v:stroke endarrow="block"/>
              </v:shape>
            </w:pict>
          </mc:Fallback>
        </mc:AlternateContent>
      </w:r>
    </w:p>
    <w:p w14:paraId="124488C2" w14:textId="433914D5" w:rsidR="00FC7D45" w:rsidRDefault="004E0C2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858AF0E" wp14:editId="6958489A">
                <wp:simplePos x="0" y="0"/>
                <wp:positionH relativeFrom="column">
                  <wp:posOffset>2310130</wp:posOffset>
                </wp:positionH>
                <wp:positionV relativeFrom="paragraph">
                  <wp:posOffset>132080</wp:posOffset>
                </wp:positionV>
                <wp:extent cx="247650" cy="266700"/>
                <wp:effectExtent l="0" t="635" r="635" b="0"/>
                <wp:wrapNone/>
                <wp:docPr id="6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14C9D" w14:textId="2C10D084" w:rsidR="002B1004" w:rsidRPr="004870CB" w:rsidRDefault="004E0C2C" w:rsidP="002B100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C</w:t>
                            </w:r>
                            <w:r w:rsidR="00D176CB" w:rsidRPr="004870CB">
                              <w:rPr>
                                <w:rFonts w:ascii="Arial" w:hAnsi="Arial" w:cs="Arial"/>
                                <w:b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203B418" wp14:editId="131C7391">
                                  <wp:extent cx="60960" cy="7620"/>
                                  <wp:effectExtent l="0" t="0" r="0" b="0"/>
                                  <wp:docPr id="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8AF0E" id="Text Box 19" o:spid="_x0000_s1029" type="#_x0000_t202" style="position:absolute;left:0;text-align:left;margin-left:181.9pt;margin-top:10.4pt;width:19.5pt;height:2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" stroked="f">
                <v:textbox>
                  <w:txbxContent>
                    <w:p w14:paraId="71514C9D" w14:textId="2C10D084" w:rsidR="002B1004" w:rsidRPr="004870CB" w:rsidRDefault="004E0C2C" w:rsidP="002B1004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C</w:t>
                      </w:r>
                      <w:r w:rsidR="00D176CB" w:rsidRPr="004870CB">
                        <w:rPr>
                          <w:rFonts w:ascii="Arial" w:hAnsi="Arial" w:cs="Arial"/>
                          <w:b/>
                          <w:noProof/>
                          <w:lang w:eastAsia="en-GB"/>
                        </w:rPr>
                        <w:drawing>
                          <wp:inline distT="0" distB="0" distL="0" distR="0" wp14:anchorId="4203B418" wp14:editId="131C7391">
                            <wp:extent cx="60960" cy="7620"/>
                            <wp:effectExtent l="0" t="0" r="0" b="0"/>
                            <wp:docPr id="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3F48B3" w14:textId="7C630396" w:rsidR="00FC7D45" w:rsidRDefault="004E0C2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26E5F3F" wp14:editId="73C77555">
                <wp:simplePos x="0" y="0"/>
                <wp:positionH relativeFrom="column">
                  <wp:posOffset>2586355</wp:posOffset>
                </wp:positionH>
                <wp:positionV relativeFrom="paragraph">
                  <wp:posOffset>137160</wp:posOffset>
                </wp:positionV>
                <wp:extent cx="455295" cy="76200"/>
                <wp:effectExtent l="38100" t="57150" r="78105" b="76200"/>
                <wp:wrapNone/>
                <wp:docPr id="5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55295" cy="762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652A" id="AutoShape 12" o:spid="_x0000_s1026" type="#_x0000_t32" style="position:absolute;margin-left:203.65pt;margin-top:10.8pt;width:35.85pt;height:6pt;flip:x y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" strokeweight="1pt">
                <v:stroke dashstyle="dash" startarrow="block" endarrow="block"/>
                <v:shadow color="#868686"/>
              </v:shape>
            </w:pict>
          </mc:Fallback>
        </mc:AlternateContent>
      </w:r>
    </w:p>
    <w:p w14:paraId="18D4ED25" w14:textId="10B67120" w:rsidR="00FC7D45" w:rsidRDefault="004E0C2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409D13" wp14:editId="734F21E3">
                <wp:simplePos x="0" y="0"/>
                <wp:positionH relativeFrom="column">
                  <wp:posOffset>2632710</wp:posOffset>
                </wp:positionH>
                <wp:positionV relativeFrom="paragraph">
                  <wp:posOffset>76200</wp:posOffset>
                </wp:positionV>
                <wp:extent cx="64770" cy="393700"/>
                <wp:effectExtent l="19050" t="38100" r="68580" b="25400"/>
                <wp:wrapNone/>
                <wp:docPr id="6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770" cy="393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B9385" id="AutoShape 13" o:spid="_x0000_s1026" type="#_x0000_t32" style="position:absolute;margin-left:207.3pt;margin-top:6pt;width:5.1pt;height:31pt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">
                <v:stroke endarrow="block"/>
              </v:shape>
            </w:pict>
          </mc:Fallback>
        </mc:AlternateContent>
      </w:r>
    </w:p>
    <w:p w14:paraId="3B9A706B" w14:textId="67C97426" w:rsidR="00FC7D45" w:rsidRDefault="004E0C2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48CF73" wp14:editId="7DA7615C">
                <wp:simplePos x="0" y="0"/>
                <wp:positionH relativeFrom="column">
                  <wp:posOffset>2335530</wp:posOffset>
                </wp:positionH>
                <wp:positionV relativeFrom="paragraph">
                  <wp:posOffset>85725</wp:posOffset>
                </wp:positionV>
                <wp:extent cx="247650" cy="266700"/>
                <wp:effectExtent l="0" t="4445" r="0" b="0"/>
                <wp:wrapNone/>
                <wp:docPr id="5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B55BB" w14:textId="43CD013B" w:rsidR="002B1004" w:rsidRPr="004870CB" w:rsidRDefault="004E0C2C" w:rsidP="002B100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</w:t>
                            </w:r>
                            <w:r w:rsidR="00D176CB" w:rsidRPr="004870CB">
                              <w:rPr>
                                <w:rFonts w:ascii="Arial" w:hAnsi="Arial" w:cs="Arial"/>
                                <w:b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6EDCF33" wp14:editId="1932BFDA">
                                  <wp:extent cx="60960" cy="762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8CF73" id="_x0000_s1030" type="#_x0000_t202" style="position:absolute;left:0;text-align:left;margin-left:183.9pt;margin-top:6.75pt;width:19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" stroked="f">
                <v:textbox>
                  <w:txbxContent>
                    <w:p w14:paraId="143B55BB" w14:textId="43CD013B" w:rsidR="002B1004" w:rsidRPr="004870CB" w:rsidRDefault="004E0C2C" w:rsidP="002B1004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</w:t>
                      </w:r>
                      <w:r w:rsidR="00D176CB" w:rsidRPr="004870CB">
                        <w:rPr>
                          <w:rFonts w:ascii="Arial" w:hAnsi="Arial" w:cs="Arial"/>
                          <w:b/>
                          <w:noProof/>
                          <w:lang w:eastAsia="en-GB"/>
                        </w:rPr>
                        <w:drawing>
                          <wp:inline distT="0" distB="0" distL="0" distR="0" wp14:anchorId="06EDCF33" wp14:editId="1932BFDA">
                            <wp:extent cx="60960" cy="762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ED799C1" w14:textId="29F9C486" w:rsidR="00FC7D45" w:rsidRDefault="00FC7D45">
      <w:pPr>
        <w:jc w:val="both"/>
        <w:rPr>
          <w:rFonts w:ascii="Arial" w:hAnsi="Arial" w:cs="Arial"/>
          <w:sz w:val="22"/>
        </w:rPr>
      </w:pPr>
    </w:p>
    <w:p w14:paraId="48A6DF1B" w14:textId="77777777" w:rsidR="00FC7D45" w:rsidRDefault="00FC7D45">
      <w:pPr>
        <w:jc w:val="both"/>
        <w:rPr>
          <w:rFonts w:ascii="Arial" w:hAnsi="Arial" w:cs="Arial"/>
          <w:sz w:val="22"/>
        </w:rPr>
      </w:pPr>
    </w:p>
    <w:p w14:paraId="38776723" w14:textId="77777777" w:rsidR="009E35BA" w:rsidRPr="00D17A2E" w:rsidRDefault="009E35BA" w:rsidP="009E35BA">
      <w:pPr>
        <w:rPr>
          <w:rFonts w:ascii="Arial" w:hAnsi="Arial" w:cs="Arial"/>
          <w:b/>
          <w:bCs/>
          <w:sz w:val="22"/>
          <w:szCs w:val="22"/>
        </w:rPr>
      </w:pPr>
      <w:r w:rsidRPr="00D17A2E">
        <w:rPr>
          <w:rFonts w:ascii="Arial" w:hAnsi="Arial" w:cs="Arial"/>
          <w:b/>
          <w:bCs/>
          <w:sz w:val="22"/>
          <w:szCs w:val="22"/>
        </w:rPr>
        <w:t>TIMING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1417"/>
      </w:tblGrid>
      <w:tr w:rsidR="009E35BA" w14:paraId="25587B4C" w14:textId="77777777" w:rsidTr="00170A5F">
        <w:tc>
          <w:tcPr>
            <w:tcW w:w="5382" w:type="dxa"/>
          </w:tcPr>
          <w:p w14:paraId="57BC8E91" w14:textId="09E2A04C" w:rsidR="009E35BA" w:rsidRPr="00D17A2E" w:rsidRDefault="004E0C2C" w:rsidP="00170A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E0BD0BA" wp14:editId="47A231CB">
                      <wp:simplePos x="0" y="0"/>
                      <wp:positionH relativeFrom="column">
                        <wp:posOffset>2152650</wp:posOffset>
                      </wp:positionH>
                      <wp:positionV relativeFrom="paragraph">
                        <wp:posOffset>-561975</wp:posOffset>
                      </wp:positionV>
                      <wp:extent cx="247650" cy="266700"/>
                      <wp:effectExtent l="0" t="4445" r="0" b="0"/>
                      <wp:wrapNone/>
                      <wp:docPr id="966193560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6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AEFDDD" w14:textId="77777777" w:rsidR="004E0C2C" w:rsidRPr="004870CB" w:rsidRDefault="004E0C2C" w:rsidP="004E0C2C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E0C2C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</w:rPr>
                                    <w:t>A</w:t>
                                  </w:r>
                                  <w:r w:rsidRPr="004870CB">
                                    <w:rPr>
                                      <w:rFonts w:ascii="Arial" w:hAnsi="Arial" w:cs="Arial"/>
                                      <w:b/>
                                      <w:noProof/>
                                      <w:lang w:eastAsia="en-GB"/>
                                    </w:rPr>
                                    <w:drawing>
                                      <wp:inline distT="0" distB="0" distL="0" distR="0" wp14:anchorId="775B35F8" wp14:editId="01326A67">
                                        <wp:extent cx="60960" cy="7620"/>
                                        <wp:effectExtent l="0" t="0" r="0" b="0"/>
                                        <wp:docPr id="565240852" name="Picture 56524085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960" cy="76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BD0BA" id="_x0000_s1031" type="#_x0000_t202" style="position:absolute;margin-left:169.5pt;margin-top:-44.25pt;width:19.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" stroked="f">
                      <v:textbox>
                        <w:txbxContent>
                          <w:p w14:paraId="37AEFDDD" w14:textId="77777777" w:rsidR="004E0C2C" w:rsidRPr="004870CB" w:rsidRDefault="004E0C2C" w:rsidP="004E0C2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E0C2C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A</w:t>
                            </w:r>
                            <w:r w:rsidRPr="004870CB">
                              <w:rPr>
                                <w:rFonts w:ascii="Arial" w:hAnsi="Arial" w:cs="Arial"/>
                                <w:b/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775B35F8" wp14:editId="01326A67">
                                  <wp:extent cx="60960" cy="7620"/>
                                  <wp:effectExtent l="0" t="0" r="0" b="0"/>
                                  <wp:docPr id="565240852" name="Picture 5652408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35BA" w:rsidRPr="00D17A2E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  <w:r w:rsidR="009E35BA">
              <w:rPr>
                <w:rFonts w:ascii="Arial" w:hAnsi="Arial" w:cs="Arial"/>
                <w:b/>
                <w:bCs/>
                <w:sz w:val="22"/>
                <w:szCs w:val="22"/>
              </w:rPr>
              <w:t>*</w:t>
            </w:r>
          </w:p>
        </w:tc>
        <w:tc>
          <w:tcPr>
            <w:tcW w:w="1417" w:type="dxa"/>
          </w:tcPr>
          <w:p w14:paraId="77B63D3E" w14:textId="77777777" w:rsidR="009E35BA" w:rsidRPr="00D17A2E" w:rsidRDefault="009E35BA" w:rsidP="00170A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7A2E">
              <w:rPr>
                <w:rFonts w:ascii="Arial" w:hAnsi="Arial" w:cs="Arial"/>
                <w:b/>
                <w:bCs/>
                <w:sz w:val="22"/>
                <w:szCs w:val="22"/>
              </w:rPr>
              <w:t>Timing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(s)</w:t>
            </w:r>
          </w:p>
        </w:tc>
      </w:tr>
      <w:tr w:rsidR="009E35BA" w14:paraId="12BA72B7" w14:textId="77777777" w:rsidTr="00170A5F">
        <w:tc>
          <w:tcPr>
            <w:tcW w:w="5382" w:type="dxa"/>
          </w:tcPr>
          <w:p w14:paraId="4E7ECB2E" w14:textId="0A2586F3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>Traffic Stage Minimum Green</w:t>
            </w:r>
          </w:p>
        </w:tc>
        <w:tc>
          <w:tcPr>
            <w:tcW w:w="1417" w:type="dxa"/>
          </w:tcPr>
          <w:p w14:paraId="714582DE" w14:textId="56879CE5" w:rsidR="009E35BA" w:rsidRPr="00D17A2E" w:rsidRDefault="004E0C2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  <w:tr w:rsidR="009E35BA" w14:paraId="0495AEE8" w14:textId="77777777" w:rsidTr="00170A5F">
        <w:tc>
          <w:tcPr>
            <w:tcW w:w="5382" w:type="dxa"/>
          </w:tcPr>
          <w:p w14:paraId="15CF97E5" w14:textId="2E0D32FB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 xml:space="preserve">Traffic Stage </w:t>
            </w: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Pr="00D17A2E">
              <w:rPr>
                <w:rFonts w:ascii="Arial" w:hAnsi="Arial" w:cs="Arial"/>
                <w:sz w:val="22"/>
                <w:szCs w:val="22"/>
              </w:rPr>
              <w:t>aximum Green</w:t>
            </w:r>
          </w:p>
        </w:tc>
        <w:tc>
          <w:tcPr>
            <w:tcW w:w="1417" w:type="dxa"/>
          </w:tcPr>
          <w:p w14:paraId="5802F59F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120</w:t>
            </w:r>
          </w:p>
        </w:tc>
      </w:tr>
      <w:tr w:rsidR="009E35BA" w14:paraId="0BA1357F" w14:textId="77777777" w:rsidTr="00170A5F">
        <w:tc>
          <w:tcPr>
            <w:tcW w:w="5382" w:type="dxa"/>
          </w:tcPr>
          <w:p w14:paraId="7D639B19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7141FD59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E35BA" w14:paraId="0835F000" w14:textId="77777777" w:rsidTr="00170A5F">
        <w:tc>
          <w:tcPr>
            <w:tcW w:w="5382" w:type="dxa"/>
          </w:tcPr>
          <w:p w14:paraId="428E0DD9" w14:textId="7C7D5442" w:rsidR="009E35BA" w:rsidRPr="00D17A2E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2</w:t>
            </w:r>
            <w:r w:rsidR="009E35BA" w:rsidRPr="00D17A2E">
              <w:rPr>
                <w:rFonts w:ascii="Arial" w:hAnsi="Arial" w:cs="Arial"/>
                <w:sz w:val="22"/>
                <w:szCs w:val="22"/>
              </w:rPr>
              <w:t>:  Leaving Amber</w:t>
            </w:r>
          </w:p>
        </w:tc>
        <w:tc>
          <w:tcPr>
            <w:tcW w:w="1417" w:type="dxa"/>
          </w:tcPr>
          <w:p w14:paraId="5EB606F6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9E35BA" w14:paraId="5BE83AD5" w14:textId="77777777" w:rsidTr="00170A5F">
        <w:tc>
          <w:tcPr>
            <w:tcW w:w="5382" w:type="dxa"/>
          </w:tcPr>
          <w:p w14:paraId="1844E14E" w14:textId="3F95AA38" w:rsidR="009E35BA" w:rsidRPr="00D17A2E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3</w:t>
            </w:r>
            <w:r w:rsidR="009E35BA" w:rsidRPr="00D17A2E">
              <w:rPr>
                <w:rFonts w:ascii="Arial" w:hAnsi="Arial" w:cs="Arial"/>
                <w:sz w:val="22"/>
                <w:szCs w:val="22"/>
              </w:rPr>
              <w:t>:  Gap Change/ Max Change</w:t>
            </w:r>
            <w:r>
              <w:rPr>
                <w:rFonts w:ascii="Arial" w:hAnsi="Arial" w:cs="Arial"/>
                <w:sz w:val="22"/>
                <w:szCs w:val="22"/>
              </w:rPr>
              <w:t xml:space="preserve"> (PAR)</w:t>
            </w:r>
          </w:p>
        </w:tc>
        <w:tc>
          <w:tcPr>
            <w:tcW w:w="1417" w:type="dxa"/>
          </w:tcPr>
          <w:p w14:paraId="258434BF" w14:textId="7E2C4C7E" w:rsidR="009E35BA" w:rsidRPr="00D17A2E" w:rsidRDefault="004E0C2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1-3</w:t>
            </w:r>
          </w:p>
        </w:tc>
      </w:tr>
      <w:tr w:rsidR="009E35BA" w14:paraId="4F8690D0" w14:textId="77777777" w:rsidTr="00170A5F">
        <w:tc>
          <w:tcPr>
            <w:tcW w:w="5382" w:type="dxa"/>
          </w:tcPr>
          <w:p w14:paraId="7725E71A" w14:textId="3884FF76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 xml:space="preserve">Ped </w:t>
            </w:r>
            <w:r w:rsidR="00F16022">
              <w:rPr>
                <w:rFonts w:ascii="Arial" w:hAnsi="Arial" w:cs="Arial"/>
                <w:sz w:val="22"/>
                <w:szCs w:val="22"/>
              </w:rPr>
              <w:t>Period 4</w:t>
            </w:r>
            <w:r w:rsidRPr="00D17A2E">
              <w:rPr>
                <w:rFonts w:ascii="Arial" w:hAnsi="Arial" w:cs="Arial"/>
                <w:sz w:val="22"/>
                <w:szCs w:val="22"/>
              </w:rPr>
              <w:t>:  Green Man</w:t>
            </w:r>
            <w:r w:rsidR="00F16022">
              <w:rPr>
                <w:rFonts w:ascii="Arial" w:hAnsi="Arial" w:cs="Arial"/>
                <w:sz w:val="22"/>
                <w:szCs w:val="22"/>
              </w:rPr>
              <w:t xml:space="preserve"> (MIN)</w:t>
            </w:r>
          </w:p>
        </w:tc>
        <w:tc>
          <w:tcPr>
            <w:tcW w:w="1417" w:type="dxa"/>
          </w:tcPr>
          <w:p w14:paraId="041FB59A" w14:textId="047F8313" w:rsidR="009E35BA" w:rsidRPr="00D17A2E" w:rsidRDefault="004E0C2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9E35BA" w14:paraId="70C95C7E" w14:textId="77777777" w:rsidTr="00170A5F">
        <w:tc>
          <w:tcPr>
            <w:tcW w:w="5382" w:type="dxa"/>
          </w:tcPr>
          <w:p w14:paraId="786E5A6B" w14:textId="2D38CA7E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 xml:space="preserve">Ped </w:t>
            </w:r>
            <w:r w:rsidR="00F16022">
              <w:rPr>
                <w:rFonts w:ascii="Arial" w:hAnsi="Arial" w:cs="Arial"/>
                <w:sz w:val="22"/>
                <w:szCs w:val="22"/>
              </w:rPr>
              <w:t>Period 5</w:t>
            </w:r>
            <w:r w:rsidRPr="00D17A2E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="00F16022">
              <w:rPr>
                <w:rFonts w:ascii="Arial" w:hAnsi="Arial" w:cs="Arial"/>
                <w:sz w:val="22"/>
                <w:szCs w:val="22"/>
              </w:rPr>
              <w:t>Black Out (PBT)</w:t>
            </w:r>
          </w:p>
        </w:tc>
        <w:tc>
          <w:tcPr>
            <w:tcW w:w="1417" w:type="dxa"/>
          </w:tcPr>
          <w:p w14:paraId="3C8FB96D" w14:textId="2AD428C6" w:rsidR="009E35BA" w:rsidRPr="00D17A2E" w:rsidRDefault="004E0C2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9E35BA" w14:paraId="0B4A7C5F" w14:textId="77777777" w:rsidTr="00170A5F">
        <w:tc>
          <w:tcPr>
            <w:tcW w:w="5382" w:type="dxa"/>
          </w:tcPr>
          <w:p w14:paraId="77EE3C11" w14:textId="267E3C33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 xml:space="preserve">Ped </w:t>
            </w:r>
            <w:r w:rsidR="00F16022">
              <w:rPr>
                <w:rFonts w:ascii="Arial" w:hAnsi="Arial" w:cs="Arial"/>
                <w:sz w:val="22"/>
                <w:szCs w:val="22"/>
              </w:rPr>
              <w:t>Period 6</w:t>
            </w:r>
            <w:r w:rsidRPr="00D17A2E">
              <w:rPr>
                <w:rFonts w:ascii="Arial" w:hAnsi="Arial" w:cs="Arial"/>
                <w:sz w:val="22"/>
                <w:szCs w:val="22"/>
              </w:rPr>
              <w:t xml:space="preserve">:  </w:t>
            </w:r>
            <w:r w:rsidR="00F16022">
              <w:rPr>
                <w:rFonts w:ascii="Arial" w:hAnsi="Arial" w:cs="Arial"/>
                <w:sz w:val="22"/>
                <w:szCs w:val="22"/>
              </w:rPr>
              <w:t>On Crossing Extensions (CMX)</w:t>
            </w:r>
          </w:p>
        </w:tc>
        <w:tc>
          <w:tcPr>
            <w:tcW w:w="1417" w:type="dxa"/>
          </w:tcPr>
          <w:p w14:paraId="09834068" w14:textId="62AFB929" w:rsidR="009E35BA" w:rsidRPr="00D17A2E" w:rsidRDefault="004E0C2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9E35BA" w14:paraId="4BFD9703" w14:textId="77777777" w:rsidTr="00170A5F">
        <w:tc>
          <w:tcPr>
            <w:tcW w:w="5382" w:type="dxa"/>
          </w:tcPr>
          <w:p w14:paraId="439210E4" w14:textId="411E8B0C" w:rsidR="009E35BA" w:rsidRPr="00D17A2E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7:  All Red (CDY)</w:t>
            </w:r>
          </w:p>
        </w:tc>
        <w:tc>
          <w:tcPr>
            <w:tcW w:w="1417" w:type="dxa"/>
          </w:tcPr>
          <w:p w14:paraId="559EE680" w14:textId="4BC92B91" w:rsidR="009E35BA" w:rsidRPr="00D17A2E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F16022" w14:paraId="05E6DD20" w14:textId="77777777" w:rsidTr="00170A5F">
        <w:tc>
          <w:tcPr>
            <w:tcW w:w="5382" w:type="dxa"/>
          </w:tcPr>
          <w:p w14:paraId="124E0421" w14:textId="4E3C249F" w:rsidR="00F16022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8:  All Red (CRD)</w:t>
            </w:r>
          </w:p>
        </w:tc>
        <w:tc>
          <w:tcPr>
            <w:tcW w:w="1417" w:type="dxa"/>
          </w:tcPr>
          <w:p w14:paraId="56012B4C" w14:textId="7455BF5A" w:rsidR="00F16022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F16022" w14:paraId="600FE40C" w14:textId="77777777" w:rsidTr="00170A5F">
        <w:tc>
          <w:tcPr>
            <w:tcW w:w="5382" w:type="dxa"/>
          </w:tcPr>
          <w:p w14:paraId="1B8A6EFC" w14:textId="34B65278" w:rsidR="00F16022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Ped Period 9:  Starting Amber</w:t>
            </w:r>
          </w:p>
        </w:tc>
        <w:tc>
          <w:tcPr>
            <w:tcW w:w="1417" w:type="dxa"/>
          </w:tcPr>
          <w:p w14:paraId="28D07471" w14:textId="5E27D6CF" w:rsidR="00F16022" w:rsidRDefault="00F16022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9E35BA" w14:paraId="0AF8F521" w14:textId="77777777" w:rsidTr="00170A5F">
        <w:tc>
          <w:tcPr>
            <w:tcW w:w="5382" w:type="dxa"/>
          </w:tcPr>
          <w:p w14:paraId="5A97381D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>SDE Extension</w:t>
            </w:r>
          </w:p>
        </w:tc>
        <w:tc>
          <w:tcPr>
            <w:tcW w:w="1417" w:type="dxa"/>
          </w:tcPr>
          <w:p w14:paraId="76508B32" w14:textId="039DCA76" w:rsidR="009E35BA" w:rsidRPr="00D17A2E" w:rsidRDefault="004E0C2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E35BA" w14:paraId="52F19206" w14:textId="77777777" w:rsidTr="00170A5F">
        <w:tc>
          <w:tcPr>
            <w:tcW w:w="5382" w:type="dxa"/>
          </w:tcPr>
          <w:p w14:paraId="0BE09F20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>RLM Extensions</w:t>
            </w:r>
          </w:p>
        </w:tc>
        <w:tc>
          <w:tcPr>
            <w:tcW w:w="1417" w:type="dxa"/>
          </w:tcPr>
          <w:p w14:paraId="43454194" w14:textId="576CC311" w:rsidR="009E35BA" w:rsidRPr="00D17A2E" w:rsidRDefault="004E0C2C" w:rsidP="00170A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9E35BA" w14:paraId="6799C4F2" w14:textId="77777777" w:rsidTr="00170A5F">
        <w:tc>
          <w:tcPr>
            <w:tcW w:w="5382" w:type="dxa"/>
          </w:tcPr>
          <w:p w14:paraId="0DE56ABC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53C5BC8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E35BA" w14:paraId="7B737DD3" w14:textId="77777777" w:rsidTr="00170A5F">
        <w:tc>
          <w:tcPr>
            <w:tcW w:w="5382" w:type="dxa"/>
          </w:tcPr>
          <w:p w14:paraId="11256816" w14:textId="77777777" w:rsidR="009E35BA" w:rsidRPr="00D17A2E" w:rsidRDefault="009E35BA" w:rsidP="00170A5F">
            <w:pPr>
              <w:rPr>
                <w:rFonts w:ascii="Arial" w:hAnsi="Arial" w:cs="Arial"/>
                <w:sz w:val="22"/>
                <w:szCs w:val="22"/>
              </w:rPr>
            </w:pPr>
            <w:r w:rsidRPr="00D17A2E">
              <w:rPr>
                <w:rFonts w:ascii="Arial" w:hAnsi="Arial" w:cs="Arial"/>
                <w:sz w:val="22"/>
                <w:szCs w:val="22"/>
              </w:rPr>
              <w:t xml:space="preserve">Ped Stage:  Total </w:t>
            </w:r>
            <w:r>
              <w:rPr>
                <w:rFonts w:ascii="Arial" w:hAnsi="Arial" w:cs="Arial"/>
                <w:sz w:val="22"/>
                <w:szCs w:val="22"/>
              </w:rPr>
              <w:t xml:space="preserve">Lower/ Upper </w:t>
            </w:r>
            <w:r w:rsidRPr="00D17A2E">
              <w:rPr>
                <w:rFonts w:ascii="Arial" w:hAnsi="Arial" w:cs="Arial"/>
                <w:sz w:val="22"/>
                <w:szCs w:val="22"/>
              </w:rPr>
              <w:t>Not-GX Time</w:t>
            </w:r>
          </w:p>
        </w:tc>
        <w:tc>
          <w:tcPr>
            <w:tcW w:w="1417" w:type="dxa"/>
          </w:tcPr>
          <w:p w14:paraId="6316C43F" w14:textId="7258E13E" w:rsidR="009E35BA" w:rsidRPr="00D17A2E" w:rsidRDefault="00243E36" w:rsidP="00A07D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  <w:szCs w:val="22"/>
              </w:rPr>
              <w:t>14 to 28</w:t>
            </w:r>
          </w:p>
        </w:tc>
      </w:tr>
    </w:tbl>
    <w:p w14:paraId="0B8B6861" w14:textId="77777777" w:rsidR="009E35BA" w:rsidRPr="00D17A2E" w:rsidRDefault="009E35BA" w:rsidP="009E35BA">
      <w:pPr>
        <w:rPr>
          <w:rFonts w:ascii="Arial" w:hAnsi="Arial" w:cs="Arial"/>
          <w:sz w:val="22"/>
          <w:szCs w:val="22"/>
        </w:rPr>
      </w:pPr>
      <w:r w:rsidRPr="00D17A2E">
        <w:rPr>
          <w:rFonts w:ascii="Arial" w:hAnsi="Arial" w:cs="Arial"/>
          <w:sz w:val="22"/>
          <w:szCs w:val="22"/>
        </w:rPr>
        <w:t xml:space="preserve">* The </w:t>
      </w:r>
      <w:r>
        <w:rPr>
          <w:rFonts w:ascii="Arial" w:hAnsi="Arial" w:cs="Arial"/>
          <w:sz w:val="22"/>
          <w:szCs w:val="22"/>
        </w:rPr>
        <w:t xml:space="preserve">timing periods </w:t>
      </w:r>
      <w:r w:rsidRPr="00D17A2E">
        <w:rPr>
          <w:rFonts w:ascii="Arial" w:hAnsi="Arial" w:cs="Arial"/>
          <w:sz w:val="22"/>
          <w:szCs w:val="22"/>
        </w:rPr>
        <w:t>will vary depending on the type of pedestrian crossing.</w:t>
      </w:r>
    </w:p>
    <w:p w14:paraId="25416072" w14:textId="7E9E0D2F" w:rsidR="00FD18EC" w:rsidRDefault="00FD18EC" w:rsidP="00FD18EC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 xml:space="preserve">  </w:t>
      </w:r>
    </w:p>
    <w:p w14:paraId="581DC703" w14:textId="77777777" w:rsidR="00FD18EC" w:rsidRPr="006A0AF1" w:rsidRDefault="00FD18EC" w:rsidP="00FD18EC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>Bit Pattern:</w:t>
      </w:r>
      <w:r>
        <w:rPr>
          <w:rFonts w:ascii="Arial" w:hAnsi="Arial" w:cs="Arial"/>
          <w:sz w:val="22"/>
        </w:rPr>
        <w:t xml:space="preserve"> 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FD18EC" w:rsidRPr="00B927D5" w14:paraId="50D4431E" w14:textId="77777777" w:rsidTr="009F2801">
        <w:tc>
          <w:tcPr>
            <w:tcW w:w="1204" w:type="dxa"/>
            <w:shd w:val="clear" w:color="auto" w:fill="auto"/>
          </w:tcPr>
          <w:p w14:paraId="09689084" w14:textId="03577C99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F1</w:t>
            </w:r>
          </w:p>
        </w:tc>
        <w:tc>
          <w:tcPr>
            <w:tcW w:w="1204" w:type="dxa"/>
            <w:shd w:val="clear" w:color="auto" w:fill="auto"/>
          </w:tcPr>
          <w:p w14:paraId="0B7CC3F1" w14:textId="7D839912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F2#</w:t>
            </w:r>
          </w:p>
        </w:tc>
        <w:tc>
          <w:tcPr>
            <w:tcW w:w="1204" w:type="dxa"/>
            <w:shd w:val="clear" w:color="auto" w:fill="auto"/>
          </w:tcPr>
          <w:p w14:paraId="4C759991" w14:textId="20B088D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D2</w:t>
            </w:r>
          </w:p>
        </w:tc>
        <w:tc>
          <w:tcPr>
            <w:tcW w:w="1205" w:type="dxa"/>
            <w:shd w:val="clear" w:color="auto" w:fill="auto"/>
          </w:tcPr>
          <w:p w14:paraId="56911F2C" w14:textId="1ECED07B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DX</w:t>
            </w:r>
          </w:p>
        </w:tc>
        <w:tc>
          <w:tcPr>
            <w:tcW w:w="1204" w:type="dxa"/>
            <w:shd w:val="clear" w:color="auto" w:fill="auto"/>
          </w:tcPr>
          <w:p w14:paraId="1865D07A" w14:textId="2708E1EB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TS</w:t>
            </w:r>
          </w:p>
        </w:tc>
        <w:tc>
          <w:tcPr>
            <w:tcW w:w="1204" w:type="dxa"/>
            <w:shd w:val="clear" w:color="auto" w:fill="auto"/>
          </w:tcPr>
          <w:p w14:paraId="14FB849B" w14:textId="603C031D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MO</w:t>
            </w:r>
          </w:p>
        </w:tc>
        <w:tc>
          <w:tcPr>
            <w:tcW w:w="1204" w:type="dxa"/>
            <w:shd w:val="clear" w:color="auto" w:fill="auto"/>
          </w:tcPr>
          <w:p w14:paraId="101AEF33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</w:p>
        </w:tc>
        <w:tc>
          <w:tcPr>
            <w:tcW w:w="1205" w:type="dxa"/>
            <w:shd w:val="clear" w:color="auto" w:fill="auto"/>
          </w:tcPr>
          <w:p w14:paraId="7457368A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8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</w:p>
        </w:tc>
      </w:tr>
      <w:tr w:rsidR="00FD18EC" w:rsidRPr="00B927D5" w14:paraId="1CDAECA7" w14:textId="77777777" w:rsidTr="009F2801">
        <w:tc>
          <w:tcPr>
            <w:tcW w:w="1204" w:type="dxa"/>
            <w:shd w:val="clear" w:color="auto" w:fill="auto"/>
          </w:tcPr>
          <w:p w14:paraId="7A1FC0D1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9=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2F3519D9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10=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232D607E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11= </w:t>
            </w:r>
          </w:p>
        </w:tc>
        <w:tc>
          <w:tcPr>
            <w:tcW w:w="1205" w:type="dxa"/>
            <w:shd w:val="clear" w:color="auto" w:fill="auto"/>
          </w:tcPr>
          <w:p w14:paraId="1EDB8044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12= </w:t>
            </w:r>
          </w:p>
        </w:tc>
        <w:tc>
          <w:tcPr>
            <w:tcW w:w="1204" w:type="dxa"/>
            <w:shd w:val="clear" w:color="auto" w:fill="auto"/>
          </w:tcPr>
          <w:p w14:paraId="65D476E9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13= </w:t>
            </w:r>
          </w:p>
        </w:tc>
        <w:tc>
          <w:tcPr>
            <w:tcW w:w="1204" w:type="dxa"/>
            <w:shd w:val="clear" w:color="auto" w:fill="auto"/>
          </w:tcPr>
          <w:p w14:paraId="22E2AA0E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14= </w:t>
            </w:r>
          </w:p>
        </w:tc>
        <w:tc>
          <w:tcPr>
            <w:tcW w:w="1204" w:type="dxa"/>
            <w:shd w:val="clear" w:color="auto" w:fill="auto"/>
          </w:tcPr>
          <w:p w14:paraId="6CA293A8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15= </w:t>
            </w:r>
          </w:p>
        </w:tc>
        <w:tc>
          <w:tcPr>
            <w:tcW w:w="1205" w:type="dxa"/>
            <w:shd w:val="clear" w:color="auto" w:fill="auto"/>
          </w:tcPr>
          <w:p w14:paraId="34077331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16= </w:t>
            </w:r>
          </w:p>
        </w:tc>
      </w:tr>
    </w:tbl>
    <w:p w14:paraId="15B591F2" w14:textId="77777777" w:rsidR="00FD18EC" w:rsidRDefault="00FD18EC" w:rsidP="00FD18EC">
      <w:pPr>
        <w:jc w:val="both"/>
        <w:rPr>
          <w:rFonts w:ascii="Arial" w:hAnsi="Arial" w:cs="Arial"/>
          <w:sz w:val="22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5"/>
        <w:gridCol w:w="1204"/>
        <w:gridCol w:w="1204"/>
        <w:gridCol w:w="1204"/>
        <w:gridCol w:w="1205"/>
      </w:tblGrid>
      <w:tr w:rsidR="00FD18EC" w:rsidRPr="00B927D5" w14:paraId="7703DFBA" w14:textId="77777777" w:rsidTr="009F2801"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CAB21" w14:textId="2E74DE54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G1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E165D" w14:textId="1C4D41FE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G2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CAD8C" w14:textId="6843E672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DR2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AC3CD" w14:textId="046794E9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DF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677B2" w14:textId="6688AF82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CS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ADAE7" w14:textId="4293D070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RR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CB7B2" w14:textId="6F646FAC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CF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FF12C" w14:textId="7C9F81C5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8</w:t>
            </w:r>
            <w:r w:rsidRPr="00B927D5">
              <w:rPr>
                <w:rFonts w:ascii="Arial" w:hAnsi="Arial" w:cs="Arial"/>
                <w:sz w:val="22"/>
              </w:rPr>
              <w:t xml:space="preserve">= </w:t>
            </w:r>
            <w:r w:rsidR="004E0C2C">
              <w:rPr>
                <w:rFonts w:ascii="Arial" w:hAnsi="Arial" w:cs="Arial"/>
                <w:sz w:val="22"/>
              </w:rPr>
              <w:t>LF1</w:t>
            </w:r>
          </w:p>
        </w:tc>
      </w:tr>
      <w:tr w:rsidR="00FD18EC" w:rsidRPr="00B927D5" w14:paraId="606F3D54" w14:textId="77777777" w:rsidTr="009F2801"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ACBFE" w14:textId="6DFCAD43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9=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4E0C2C">
              <w:rPr>
                <w:rFonts w:ascii="Arial" w:hAnsi="Arial" w:cs="Arial"/>
                <w:sz w:val="22"/>
              </w:rPr>
              <w:t>LF2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0BEFE" w14:textId="577DE43A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10=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4E0C2C">
              <w:rPr>
                <w:rFonts w:ascii="Arial" w:hAnsi="Arial" w:cs="Arial"/>
                <w:sz w:val="22"/>
              </w:rPr>
              <w:t>LO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BE971" w14:textId="1AB3BBAD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11= </w:t>
            </w:r>
            <w:r w:rsidR="004E0C2C">
              <w:rPr>
                <w:rFonts w:ascii="Arial" w:hAnsi="Arial" w:cs="Arial"/>
                <w:sz w:val="22"/>
              </w:rPr>
              <w:t>MR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785B8" w14:textId="6210E92F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12= </w:t>
            </w:r>
            <w:r w:rsidR="004E0C2C">
              <w:rPr>
                <w:rFonts w:ascii="Arial" w:hAnsi="Arial" w:cs="Arial"/>
                <w:sz w:val="22"/>
              </w:rPr>
              <w:t>MF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1AC5F" w14:textId="39651279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13= </w:t>
            </w:r>
            <w:r w:rsidR="004E0C2C">
              <w:rPr>
                <w:rFonts w:ascii="Arial" w:hAnsi="Arial" w:cs="Arial"/>
                <w:sz w:val="22"/>
              </w:rPr>
              <w:t>ML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EB220" w14:textId="10BA0541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14= </w:t>
            </w:r>
            <w:r w:rsidR="004E0C2C">
              <w:rPr>
                <w:rFonts w:ascii="Arial" w:hAnsi="Arial" w:cs="Arial"/>
                <w:sz w:val="22"/>
              </w:rPr>
              <w:t>VC1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42189" w14:textId="2D7B7AFE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15= </w:t>
            </w:r>
            <w:r w:rsidR="004E0C2C">
              <w:rPr>
                <w:rFonts w:ascii="Arial" w:hAnsi="Arial" w:cs="Arial"/>
                <w:sz w:val="22"/>
              </w:rPr>
              <w:t>VC2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7492E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16= </w:t>
            </w:r>
          </w:p>
        </w:tc>
      </w:tr>
      <w:tr w:rsidR="00FD18EC" w:rsidRPr="00B927D5" w14:paraId="2A19BD11" w14:textId="77777777" w:rsidTr="009F2801">
        <w:tc>
          <w:tcPr>
            <w:tcW w:w="1204" w:type="dxa"/>
            <w:shd w:val="clear" w:color="auto" w:fill="auto"/>
          </w:tcPr>
          <w:p w14:paraId="2690B4A1" w14:textId="3E1022C6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17=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4E0C2C">
              <w:rPr>
                <w:rFonts w:ascii="Arial" w:hAnsi="Arial" w:cs="Arial"/>
                <w:sz w:val="22"/>
              </w:rPr>
              <w:t>VS1</w:t>
            </w:r>
          </w:p>
        </w:tc>
        <w:tc>
          <w:tcPr>
            <w:tcW w:w="1204" w:type="dxa"/>
            <w:shd w:val="clear" w:color="auto" w:fill="auto"/>
          </w:tcPr>
          <w:p w14:paraId="186E5AA9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18=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5C98B486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19=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5" w:type="dxa"/>
            <w:shd w:val="clear" w:color="auto" w:fill="auto"/>
          </w:tcPr>
          <w:p w14:paraId="69525C2F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20=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17A7594F" w14:textId="5DC39AC5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21=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4E0C2C">
              <w:rPr>
                <w:rFonts w:ascii="Arial" w:hAnsi="Arial" w:cs="Arial"/>
                <w:sz w:val="22"/>
              </w:rPr>
              <w:t>VS2</w:t>
            </w:r>
          </w:p>
        </w:tc>
        <w:tc>
          <w:tcPr>
            <w:tcW w:w="1204" w:type="dxa"/>
            <w:shd w:val="clear" w:color="auto" w:fill="auto"/>
          </w:tcPr>
          <w:p w14:paraId="0A19E433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22=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4" w:type="dxa"/>
            <w:shd w:val="clear" w:color="auto" w:fill="auto"/>
          </w:tcPr>
          <w:p w14:paraId="1E542A5B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>23=</w:t>
            </w:r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05" w:type="dxa"/>
            <w:shd w:val="clear" w:color="auto" w:fill="auto"/>
          </w:tcPr>
          <w:p w14:paraId="1DE9B6E2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24= </w:t>
            </w:r>
          </w:p>
        </w:tc>
      </w:tr>
      <w:tr w:rsidR="00FD18EC" w:rsidRPr="00B927D5" w14:paraId="61D0B584" w14:textId="77777777" w:rsidTr="009F2801">
        <w:tc>
          <w:tcPr>
            <w:tcW w:w="1204" w:type="dxa"/>
            <w:shd w:val="clear" w:color="auto" w:fill="auto"/>
          </w:tcPr>
          <w:p w14:paraId="3876FB29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25= </w:t>
            </w:r>
          </w:p>
        </w:tc>
        <w:tc>
          <w:tcPr>
            <w:tcW w:w="1204" w:type="dxa"/>
            <w:shd w:val="clear" w:color="auto" w:fill="auto"/>
          </w:tcPr>
          <w:p w14:paraId="478E2065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26= </w:t>
            </w:r>
          </w:p>
        </w:tc>
        <w:tc>
          <w:tcPr>
            <w:tcW w:w="1204" w:type="dxa"/>
            <w:shd w:val="clear" w:color="auto" w:fill="auto"/>
          </w:tcPr>
          <w:p w14:paraId="327DADFD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27= </w:t>
            </w:r>
          </w:p>
        </w:tc>
        <w:tc>
          <w:tcPr>
            <w:tcW w:w="1205" w:type="dxa"/>
            <w:shd w:val="clear" w:color="auto" w:fill="auto"/>
          </w:tcPr>
          <w:p w14:paraId="1A88A0F3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28= </w:t>
            </w:r>
          </w:p>
        </w:tc>
        <w:tc>
          <w:tcPr>
            <w:tcW w:w="1204" w:type="dxa"/>
            <w:shd w:val="clear" w:color="auto" w:fill="auto"/>
          </w:tcPr>
          <w:p w14:paraId="06933C2F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29= </w:t>
            </w:r>
          </w:p>
        </w:tc>
        <w:tc>
          <w:tcPr>
            <w:tcW w:w="1204" w:type="dxa"/>
            <w:shd w:val="clear" w:color="auto" w:fill="auto"/>
          </w:tcPr>
          <w:p w14:paraId="59788980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30= </w:t>
            </w:r>
          </w:p>
        </w:tc>
        <w:tc>
          <w:tcPr>
            <w:tcW w:w="1204" w:type="dxa"/>
            <w:shd w:val="clear" w:color="auto" w:fill="auto"/>
          </w:tcPr>
          <w:p w14:paraId="003FD6B6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 w:rsidRPr="00B927D5">
              <w:rPr>
                <w:rFonts w:ascii="Arial" w:hAnsi="Arial" w:cs="Arial"/>
                <w:sz w:val="22"/>
              </w:rPr>
              <w:t xml:space="preserve">31= </w:t>
            </w:r>
          </w:p>
        </w:tc>
        <w:tc>
          <w:tcPr>
            <w:tcW w:w="1205" w:type="dxa"/>
            <w:shd w:val="clear" w:color="auto" w:fill="auto"/>
          </w:tcPr>
          <w:p w14:paraId="2C1CA41D" w14:textId="77777777" w:rsidR="00FD18EC" w:rsidRPr="00B927D5" w:rsidRDefault="00FD18E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32= </w:t>
            </w:r>
          </w:p>
        </w:tc>
      </w:tr>
    </w:tbl>
    <w:p w14:paraId="1ED06E09" w14:textId="77777777" w:rsidR="00FD18EC" w:rsidRDefault="00FD18EC" w:rsidP="00FD18EC">
      <w:pPr>
        <w:jc w:val="both"/>
        <w:rPr>
          <w:rFonts w:ascii="Arial" w:hAnsi="Arial" w:cs="Arial"/>
          <w:b/>
          <w:bCs/>
          <w:sz w:val="22"/>
        </w:rPr>
      </w:pPr>
    </w:p>
    <w:p w14:paraId="2A1908DD" w14:textId="570D6038" w:rsidR="00FD18EC" w:rsidRDefault="00FD18EC" w:rsidP="00FD18EC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SCOOT Plan Line:</w:t>
      </w:r>
    </w:p>
    <w:p w14:paraId="07BDBC04" w14:textId="14E29842" w:rsidR="004E0C2C" w:rsidRDefault="004E0C2C" w:rsidP="00FD18EC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 w:val="22"/>
        </w:rPr>
        <w:t>CY032 {F1 0}S1, {F2 18, F1F2 19}S2</w:t>
      </w:r>
    </w:p>
    <w:p w14:paraId="64741C21" w14:textId="77777777" w:rsidR="00FD18EC" w:rsidRDefault="00FD18EC" w:rsidP="00FD18EC">
      <w:pPr>
        <w:jc w:val="both"/>
        <w:rPr>
          <w:rFonts w:ascii="Arial" w:hAnsi="Arial" w:cs="Arial"/>
          <w:b/>
          <w:bCs/>
          <w:sz w:val="22"/>
        </w:rPr>
      </w:pPr>
    </w:p>
    <w:p w14:paraId="556801F1" w14:textId="77777777" w:rsidR="00FD18EC" w:rsidRDefault="00FD18EC" w:rsidP="00FD18EC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SCOOT Stage Minimums: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"/>
        <w:gridCol w:w="4361"/>
        <w:gridCol w:w="2126"/>
        <w:gridCol w:w="2127"/>
      </w:tblGrid>
      <w:tr w:rsidR="00235E9F" w14:paraId="3CA15CA4" w14:textId="77777777" w:rsidTr="00300D60">
        <w:tc>
          <w:tcPr>
            <w:tcW w:w="992" w:type="dxa"/>
          </w:tcPr>
          <w:p w14:paraId="121F603B" w14:textId="77777777" w:rsidR="00235E9F" w:rsidRDefault="00235E9F" w:rsidP="009F2801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SCOOT Stage</w:t>
            </w:r>
          </w:p>
        </w:tc>
        <w:tc>
          <w:tcPr>
            <w:tcW w:w="4361" w:type="dxa"/>
          </w:tcPr>
          <w:p w14:paraId="58BB7D91" w14:textId="77777777" w:rsidR="00235E9F" w:rsidRDefault="00235E9F" w:rsidP="009F2801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Controller Stage Change</w:t>
            </w:r>
          </w:p>
        </w:tc>
        <w:tc>
          <w:tcPr>
            <w:tcW w:w="2126" w:type="dxa"/>
          </w:tcPr>
          <w:p w14:paraId="1C81799F" w14:textId="3B425985" w:rsidR="00235E9F" w:rsidRDefault="00235E9F" w:rsidP="00235E9F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SCOOT Stage: Min Stage Length</w:t>
            </w:r>
          </w:p>
        </w:tc>
        <w:tc>
          <w:tcPr>
            <w:tcW w:w="2127" w:type="dxa"/>
          </w:tcPr>
          <w:p w14:paraId="723D8196" w14:textId="2FD14218" w:rsidR="00235E9F" w:rsidRDefault="00235E9F" w:rsidP="009F2801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SCOOT Stage:  Max Stage Length</w:t>
            </w:r>
          </w:p>
        </w:tc>
      </w:tr>
      <w:tr w:rsidR="00235E9F" w:rsidRPr="00B927D5" w14:paraId="791AF422" w14:textId="77777777" w:rsidTr="00300D60">
        <w:tc>
          <w:tcPr>
            <w:tcW w:w="992" w:type="dxa"/>
          </w:tcPr>
          <w:p w14:paraId="156BD0E1" w14:textId="1C8D6C45" w:rsidR="00235E9F" w:rsidRPr="006A0AF1" w:rsidRDefault="00235E9F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V</w:t>
            </w:r>
          </w:p>
        </w:tc>
        <w:tc>
          <w:tcPr>
            <w:tcW w:w="4361" w:type="dxa"/>
          </w:tcPr>
          <w:p w14:paraId="34ED6980" w14:textId="77777777" w:rsidR="00235E9F" w:rsidRDefault="00235E9F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 to 1</w:t>
            </w:r>
            <w:r w:rsidR="002F14A4">
              <w:rPr>
                <w:rFonts w:ascii="Arial" w:hAnsi="Arial" w:cs="Arial"/>
                <w:sz w:val="22"/>
              </w:rPr>
              <w:t>=</w:t>
            </w:r>
          </w:p>
          <w:p w14:paraId="6438FE49" w14:textId="618BF9C0" w:rsidR="002F14A4" w:rsidRPr="006A0AF1" w:rsidRDefault="00C63B47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(</w:t>
            </w:r>
            <w:r w:rsidR="00C21132">
              <w:rPr>
                <w:rFonts w:ascii="Arial" w:hAnsi="Arial" w:cs="Arial"/>
                <w:sz w:val="22"/>
              </w:rPr>
              <w:t>MinG + Upper Not GX</w:t>
            </w:r>
            <w:r>
              <w:rPr>
                <w:rFonts w:ascii="Arial" w:hAnsi="Arial" w:cs="Arial"/>
                <w:sz w:val="22"/>
              </w:rPr>
              <w:t>)</w:t>
            </w:r>
            <w:r w:rsidR="00C21132">
              <w:rPr>
                <w:rFonts w:ascii="Arial" w:hAnsi="Arial" w:cs="Arial"/>
                <w:sz w:val="22"/>
              </w:rPr>
              <w:t xml:space="preserve"> </w:t>
            </w:r>
            <w:r w:rsidR="00300D60">
              <w:rPr>
                <w:rFonts w:ascii="Arial" w:hAnsi="Arial" w:cs="Arial"/>
                <w:sz w:val="22"/>
              </w:rPr>
              <w:t>–</w:t>
            </w:r>
            <w:r w:rsidR="00C21132">
              <w:rPr>
                <w:rFonts w:ascii="Arial" w:hAnsi="Arial" w:cs="Arial"/>
                <w:sz w:val="22"/>
              </w:rPr>
              <w:t xml:space="preserve"> Lower</w:t>
            </w:r>
            <w:r w:rsidR="00300D60">
              <w:rPr>
                <w:rFonts w:ascii="Arial" w:hAnsi="Arial" w:cs="Arial"/>
                <w:sz w:val="22"/>
              </w:rPr>
              <w:t xml:space="preserve"> Not GX</w:t>
            </w:r>
          </w:p>
        </w:tc>
        <w:tc>
          <w:tcPr>
            <w:tcW w:w="2126" w:type="dxa"/>
          </w:tcPr>
          <w:p w14:paraId="6F4FFB00" w14:textId="085C81EA" w:rsidR="00235E9F" w:rsidRPr="006A0AF1" w:rsidRDefault="004E0C2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21</w:t>
            </w:r>
          </w:p>
        </w:tc>
        <w:tc>
          <w:tcPr>
            <w:tcW w:w="2127" w:type="dxa"/>
          </w:tcPr>
          <w:p w14:paraId="42595B93" w14:textId="736151C0" w:rsidR="00235E9F" w:rsidRPr="006A0AF1" w:rsidRDefault="004E0C2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120</w:t>
            </w:r>
          </w:p>
        </w:tc>
      </w:tr>
      <w:tr w:rsidR="00235E9F" w:rsidRPr="00B927D5" w14:paraId="073C1DF3" w14:textId="77777777" w:rsidTr="00300D60">
        <w:tc>
          <w:tcPr>
            <w:tcW w:w="992" w:type="dxa"/>
          </w:tcPr>
          <w:p w14:paraId="1A14C579" w14:textId="787F608A" w:rsidR="00235E9F" w:rsidRPr="006A0AF1" w:rsidRDefault="00235E9F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</w:t>
            </w:r>
          </w:p>
        </w:tc>
        <w:tc>
          <w:tcPr>
            <w:tcW w:w="4361" w:type="dxa"/>
          </w:tcPr>
          <w:p w14:paraId="68E56E09" w14:textId="77777777" w:rsidR="002F14A4" w:rsidRDefault="00235E9F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 to 2</w:t>
            </w:r>
            <w:r w:rsidR="002F14A4">
              <w:rPr>
                <w:rFonts w:ascii="Arial" w:hAnsi="Arial" w:cs="Arial"/>
                <w:sz w:val="22"/>
              </w:rPr>
              <w:t xml:space="preserve">= </w:t>
            </w:r>
          </w:p>
          <w:p w14:paraId="29E87605" w14:textId="1017E912" w:rsidR="00235E9F" w:rsidRPr="006A0AF1" w:rsidRDefault="002F14A4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Lower Not GX</w:t>
            </w:r>
          </w:p>
        </w:tc>
        <w:tc>
          <w:tcPr>
            <w:tcW w:w="2126" w:type="dxa"/>
          </w:tcPr>
          <w:p w14:paraId="385FD528" w14:textId="33E0DAC0" w:rsidR="00235E9F" w:rsidRPr="006A0AF1" w:rsidRDefault="004E0C2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14</w:t>
            </w:r>
          </w:p>
        </w:tc>
        <w:tc>
          <w:tcPr>
            <w:tcW w:w="2127" w:type="dxa"/>
          </w:tcPr>
          <w:p w14:paraId="01F3F64A" w14:textId="0A395EC1" w:rsidR="00235E9F" w:rsidRPr="006A0AF1" w:rsidRDefault="004E0C2C" w:rsidP="009F2801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14</w:t>
            </w:r>
          </w:p>
        </w:tc>
      </w:tr>
    </w:tbl>
    <w:p w14:paraId="44120B47" w14:textId="77777777" w:rsidR="00FD18EC" w:rsidRDefault="00FD18EC" w:rsidP="00FD18EC">
      <w:pPr>
        <w:jc w:val="both"/>
        <w:rPr>
          <w:rFonts w:ascii="Arial" w:hAnsi="Arial" w:cs="Arial"/>
          <w:b/>
          <w:bCs/>
          <w:sz w:val="22"/>
        </w:rPr>
      </w:pPr>
    </w:p>
    <w:p w14:paraId="1DF345A1" w14:textId="77777777" w:rsidR="00FD18EC" w:rsidRPr="009F5ADC" w:rsidRDefault="00FD18EC" w:rsidP="00FD18EC">
      <w:pPr>
        <w:pStyle w:val="Heading4"/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</w:pPr>
      <w:r w:rsidRPr="009F5ADC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lastRenderedPageBreak/>
        <w:t>SCOOT Data</w:t>
      </w:r>
    </w:p>
    <w:p w14:paraId="18C2E125" w14:textId="77777777" w:rsidR="00FD18EC" w:rsidRPr="009F5ADC" w:rsidRDefault="00FD18EC" w:rsidP="00FD18EC">
      <w:pPr>
        <w:pStyle w:val="Heading4"/>
        <w:rPr>
          <w:rFonts w:ascii="Arial" w:hAnsi="Arial" w:cs="Arial"/>
          <w:i w:val="0"/>
          <w:iCs w:val="0"/>
          <w:color w:val="auto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344"/>
      </w:tblGrid>
      <w:tr w:rsidR="00427BD2" w14:paraId="6F6F368E" w14:textId="77777777" w:rsidTr="003B244F">
        <w:tc>
          <w:tcPr>
            <w:tcW w:w="3510" w:type="dxa"/>
          </w:tcPr>
          <w:p w14:paraId="0A5401D3" w14:textId="330C5C3A" w:rsidR="00427BD2" w:rsidRDefault="00427BD2" w:rsidP="00FD18EC">
            <w:pPr>
              <w:rPr>
                <w:rFonts w:ascii="Arial" w:hAnsi="Arial" w:cs="Arial"/>
                <w:sz w:val="22"/>
                <w:szCs w:val="22"/>
              </w:rPr>
            </w:pPr>
            <w:r w:rsidRPr="009F5ADC">
              <w:rPr>
                <w:rFonts w:ascii="Arial" w:hAnsi="Arial" w:cs="Arial"/>
                <w:sz w:val="22"/>
                <w:szCs w:val="22"/>
              </w:rPr>
              <w:t xml:space="preserve">SCOOT Region SCN: </w:t>
            </w:r>
          </w:p>
        </w:tc>
        <w:tc>
          <w:tcPr>
            <w:tcW w:w="6344" w:type="dxa"/>
          </w:tcPr>
          <w:p w14:paraId="53D6B875" w14:textId="216FB910" w:rsidR="00427BD2" w:rsidRDefault="00B17255" w:rsidP="00FD1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RNS</w:t>
            </w:r>
          </w:p>
        </w:tc>
      </w:tr>
      <w:tr w:rsidR="00427BD2" w14:paraId="701141C3" w14:textId="77777777" w:rsidTr="003B244F">
        <w:tc>
          <w:tcPr>
            <w:tcW w:w="3510" w:type="dxa"/>
          </w:tcPr>
          <w:p w14:paraId="188CEA36" w14:textId="5B7BAC48" w:rsidR="00427BD2" w:rsidRDefault="00427BD2" w:rsidP="00FD18EC">
            <w:pPr>
              <w:rPr>
                <w:rFonts w:ascii="Arial" w:hAnsi="Arial" w:cs="Arial"/>
                <w:sz w:val="22"/>
                <w:szCs w:val="22"/>
              </w:rPr>
            </w:pPr>
            <w:r w:rsidRPr="009F5ADC">
              <w:rPr>
                <w:rFonts w:ascii="Arial" w:hAnsi="Arial" w:cs="Arial"/>
                <w:sz w:val="22"/>
                <w:szCs w:val="22"/>
              </w:rPr>
              <w:t xml:space="preserve">Minimum Cycle Time: </w:t>
            </w:r>
          </w:p>
        </w:tc>
        <w:tc>
          <w:tcPr>
            <w:tcW w:w="6344" w:type="dxa"/>
          </w:tcPr>
          <w:p w14:paraId="7101E092" w14:textId="592759A0" w:rsidR="00427BD2" w:rsidRDefault="00B17255" w:rsidP="00FD1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32</w:t>
            </w:r>
          </w:p>
        </w:tc>
      </w:tr>
      <w:tr w:rsidR="00427BD2" w14:paraId="233BD6E2" w14:textId="77777777" w:rsidTr="003B244F">
        <w:tc>
          <w:tcPr>
            <w:tcW w:w="3510" w:type="dxa"/>
          </w:tcPr>
          <w:p w14:paraId="6114D870" w14:textId="74548A7E" w:rsidR="00427BD2" w:rsidRDefault="00427BD2" w:rsidP="00FD18EC">
            <w:pPr>
              <w:rPr>
                <w:rFonts w:ascii="Arial" w:hAnsi="Arial" w:cs="Arial"/>
                <w:sz w:val="22"/>
                <w:szCs w:val="22"/>
              </w:rPr>
            </w:pPr>
            <w:r w:rsidRPr="009F5ADC">
              <w:rPr>
                <w:rFonts w:ascii="Arial" w:hAnsi="Arial" w:cs="Arial"/>
                <w:sz w:val="22"/>
                <w:szCs w:val="22"/>
              </w:rPr>
              <w:t>Maximum Cycle Time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344" w:type="dxa"/>
          </w:tcPr>
          <w:p w14:paraId="77C0319A" w14:textId="34284F6D" w:rsidR="00427BD2" w:rsidRDefault="00B17255" w:rsidP="00FD1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120</w:t>
            </w:r>
          </w:p>
        </w:tc>
      </w:tr>
      <w:tr w:rsidR="00427BD2" w14:paraId="41463958" w14:textId="77777777" w:rsidTr="003B244F">
        <w:tc>
          <w:tcPr>
            <w:tcW w:w="3510" w:type="dxa"/>
          </w:tcPr>
          <w:p w14:paraId="49AF7258" w14:textId="4E105A85" w:rsidR="00427BD2" w:rsidRDefault="00991AA8" w:rsidP="00FD18EC">
            <w:pPr>
              <w:rPr>
                <w:rFonts w:ascii="Arial" w:hAnsi="Arial" w:cs="Arial"/>
                <w:sz w:val="22"/>
                <w:szCs w:val="22"/>
              </w:rPr>
            </w:pPr>
            <w:r w:rsidRPr="009F5ADC">
              <w:rPr>
                <w:rFonts w:ascii="Arial" w:hAnsi="Arial" w:cs="Arial"/>
                <w:sz w:val="22"/>
                <w:szCs w:val="22"/>
              </w:rPr>
              <w:t>Use Sub Region Independence:</w:t>
            </w:r>
          </w:p>
        </w:tc>
        <w:tc>
          <w:tcPr>
            <w:tcW w:w="6344" w:type="dxa"/>
          </w:tcPr>
          <w:p w14:paraId="6AC2766E" w14:textId="097BDDA5" w:rsidR="00427BD2" w:rsidRDefault="00B17255" w:rsidP="00FD1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</w:tr>
      <w:tr w:rsidR="00427BD2" w14:paraId="370A959C" w14:textId="77777777" w:rsidTr="003B244F">
        <w:tc>
          <w:tcPr>
            <w:tcW w:w="3510" w:type="dxa"/>
          </w:tcPr>
          <w:p w14:paraId="3E12C793" w14:textId="18E57A9C" w:rsidR="00427BD2" w:rsidRDefault="003B244F" w:rsidP="00FD1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Maximum no of SCOOT Stages:</w:t>
            </w:r>
          </w:p>
        </w:tc>
        <w:tc>
          <w:tcPr>
            <w:tcW w:w="6344" w:type="dxa"/>
          </w:tcPr>
          <w:p w14:paraId="717F2DBD" w14:textId="6FF2BCA2" w:rsidR="00427BD2" w:rsidRDefault="00B17255" w:rsidP="00FD18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</w:tbl>
    <w:p w14:paraId="674E0D09" w14:textId="77777777" w:rsidR="00FD18EC" w:rsidRPr="009F5ADC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7F1E19EB" w14:textId="77777777" w:rsidR="00FD18EC" w:rsidRPr="009F5ADC" w:rsidRDefault="00FD18EC" w:rsidP="00FD18EC">
      <w:pPr>
        <w:rPr>
          <w:rFonts w:ascii="Arial" w:hAnsi="Arial" w:cs="Arial"/>
          <w:sz w:val="22"/>
          <w:szCs w:val="22"/>
        </w:rPr>
      </w:pPr>
    </w:p>
    <w:p w14:paraId="40D55A49" w14:textId="77777777" w:rsidR="00FD18EC" w:rsidRPr="009F5ADC" w:rsidRDefault="00FD18EC" w:rsidP="00FD18EC">
      <w:pPr>
        <w:rPr>
          <w:rFonts w:ascii="Arial" w:hAnsi="Arial" w:cs="Arial"/>
          <w:b/>
          <w:bCs/>
          <w:sz w:val="22"/>
          <w:szCs w:val="22"/>
        </w:rPr>
      </w:pPr>
      <w:r w:rsidRPr="009F5ADC">
        <w:rPr>
          <w:rFonts w:ascii="Arial" w:hAnsi="Arial" w:cs="Arial"/>
          <w:b/>
          <w:bCs/>
          <w:sz w:val="22"/>
          <w:szCs w:val="22"/>
        </w:rPr>
        <w:t>Link &amp; Link Stage Data: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273"/>
        <w:gridCol w:w="852"/>
        <w:gridCol w:w="1530"/>
        <w:gridCol w:w="1443"/>
        <w:gridCol w:w="1276"/>
        <w:gridCol w:w="1276"/>
        <w:gridCol w:w="2126"/>
      </w:tblGrid>
      <w:tr w:rsidR="00FD18EC" w:rsidRPr="009F5ADC" w14:paraId="4225F70D" w14:textId="77777777" w:rsidTr="009F2801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57D8E" w14:textId="77777777" w:rsidR="00FD18EC" w:rsidRPr="009F5ADC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Link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Letter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A507" w14:textId="77777777" w:rsidR="00FD18EC" w:rsidRPr="009F5ADC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Link Type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DBB5B" w14:textId="77777777" w:rsidR="00FD18EC" w:rsidRPr="009F5ADC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Upstream Node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98CA4" w14:textId="77777777" w:rsidR="00FD18EC" w:rsidRPr="009F5ADC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UNTL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54FB6" w14:textId="77777777" w:rsidR="00FD18EC" w:rsidRPr="009F5ADC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MDSL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D4AE" w14:textId="77777777" w:rsidR="00FD18EC" w:rsidRPr="009F5ADC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Junction SCN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EFB3" w14:textId="77777777" w:rsidR="00FD18EC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F5ADC">
              <w:rPr>
                <w:rFonts w:ascii="Arial" w:hAnsi="Arial" w:cs="Arial"/>
                <w:b/>
                <w:bCs/>
                <w:sz w:val="22"/>
                <w:szCs w:val="22"/>
              </w:rPr>
              <w:t>UTC Green Stage</w:t>
            </w:r>
          </w:p>
          <w:p w14:paraId="196E93BA" w14:textId="77777777" w:rsidR="00FD18EC" w:rsidRPr="009F5ADC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No’s</w:t>
            </w:r>
          </w:p>
        </w:tc>
      </w:tr>
      <w:tr w:rsidR="00FD18EC" w:rsidRPr="009F5ADC" w14:paraId="29DB8E43" w14:textId="77777777" w:rsidTr="009F2801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7534" w14:textId="4E3B8DCF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30AB" w14:textId="14604465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F5B9" w14:textId="46AFECE2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9FBC" w14:textId="1729DB2D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CDEF" w14:textId="4EF6172E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0D1C" w14:textId="060DAE83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J97711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C95C" w14:textId="54AF495E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D18EC" w:rsidRPr="009F5ADC" w14:paraId="2D87A2B7" w14:textId="77777777" w:rsidTr="009F2801"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D70E3" w14:textId="5DBC1AE2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986B" w14:textId="4C2C8692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4268D" w14:textId="61000717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B55C" w14:textId="44E26F08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3E80" w14:textId="34E07CFA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B7131" w14:textId="6FE403E3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J97711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4396" w14:textId="4DBFDDDD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184C342E" w14:textId="77777777" w:rsidR="00FD18EC" w:rsidRPr="009F5ADC" w:rsidRDefault="00FD18EC" w:rsidP="00FD18EC">
      <w:pPr>
        <w:rPr>
          <w:rFonts w:ascii="Arial" w:hAnsi="Arial" w:cs="Arial"/>
          <w:sz w:val="22"/>
          <w:szCs w:val="22"/>
        </w:rPr>
      </w:pPr>
    </w:p>
    <w:p w14:paraId="3E7A8E9F" w14:textId="77777777" w:rsidR="00FD18EC" w:rsidRPr="00D74B7A" w:rsidRDefault="00FD18EC" w:rsidP="00FD18EC">
      <w:pPr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Detector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843"/>
        <w:gridCol w:w="2155"/>
      </w:tblGrid>
      <w:tr w:rsidR="00FD18EC" w:rsidRPr="00D74B7A" w14:paraId="66DCD687" w14:textId="77777777" w:rsidTr="009F2801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E2F4B" w14:textId="77777777" w:rsidR="00FD18EC" w:rsidRPr="00D74B7A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>Detector SCN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93FAA" w14:textId="77777777" w:rsidR="00FD18EC" w:rsidRPr="00D74B7A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>O.T.U SCN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C3A7F" w14:textId="77777777" w:rsidR="00FD18EC" w:rsidRPr="00D74B7A" w:rsidRDefault="00FD18EC" w:rsidP="009F280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First </w:t>
            </w:r>
            <w:r w:rsidRPr="00D74B7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Reply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Bit</w:t>
            </w:r>
          </w:p>
        </w:tc>
      </w:tr>
      <w:tr w:rsidR="00FD18EC" w:rsidRPr="009F5ADC" w14:paraId="403673C9" w14:textId="77777777" w:rsidTr="009F2801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E251" w14:textId="7355C094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N97711A1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1F22" w14:textId="7E5D1DEF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X97710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2FCC" w14:textId="025C5BBE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</w:t>
            </w:r>
          </w:p>
        </w:tc>
      </w:tr>
      <w:tr w:rsidR="00FD18EC" w:rsidRPr="009F5ADC" w14:paraId="3E285E1B" w14:textId="77777777" w:rsidTr="009F2801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B539" w14:textId="7D37227D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N97711B1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FEF5" w14:textId="733A8F4E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X97710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9E022" w14:textId="3956DE21" w:rsidR="00FD18EC" w:rsidRPr="009F5ADC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</w:t>
            </w:r>
          </w:p>
        </w:tc>
      </w:tr>
    </w:tbl>
    <w:p w14:paraId="04F15D3B" w14:textId="77777777" w:rsidR="00FD18EC" w:rsidRPr="009F5ADC" w:rsidRDefault="00FD18EC" w:rsidP="00FD18EC">
      <w:pPr>
        <w:rPr>
          <w:rFonts w:ascii="Arial" w:hAnsi="Arial" w:cs="Arial"/>
          <w:sz w:val="22"/>
          <w:szCs w:val="22"/>
        </w:rPr>
      </w:pPr>
    </w:p>
    <w:p w14:paraId="3A92467F" w14:textId="77777777" w:rsidR="00FD18EC" w:rsidRPr="00D74B7A" w:rsidRDefault="00FD18EC" w:rsidP="00FD18EC">
      <w:pPr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Notes:</w:t>
      </w:r>
    </w:p>
    <w:p w14:paraId="18A75A78" w14:textId="77777777" w:rsidR="00FD18EC" w:rsidRPr="009F5ADC" w:rsidRDefault="00FD18EC" w:rsidP="00FD18EC">
      <w:pPr>
        <w:rPr>
          <w:rFonts w:ascii="Arial" w:hAnsi="Arial" w:cs="Arial"/>
          <w:sz w:val="22"/>
          <w:szCs w:val="22"/>
        </w:rPr>
      </w:pPr>
    </w:p>
    <w:p w14:paraId="67466962" w14:textId="77777777" w:rsidR="00FD18EC" w:rsidRDefault="00FD18EC" w:rsidP="00FD18E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345D2DC" w14:textId="77777777" w:rsidR="00FD18EC" w:rsidRPr="00D74B7A" w:rsidRDefault="00FD18EC" w:rsidP="00FD18EC">
      <w:pPr>
        <w:pStyle w:val="Title"/>
        <w:jc w:val="left"/>
        <w:rPr>
          <w:rFonts w:cs="Arial"/>
          <w:szCs w:val="22"/>
          <w:u w:val="none"/>
        </w:rPr>
      </w:pPr>
      <w:r w:rsidRPr="00D74B7A">
        <w:rPr>
          <w:rFonts w:cs="Arial"/>
          <w:szCs w:val="22"/>
          <w:u w:val="none"/>
        </w:rPr>
        <w:lastRenderedPageBreak/>
        <w:t>Validation Parameters</w:t>
      </w:r>
    </w:p>
    <w:p w14:paraId="78B6F7DE" w14:textId="77777777" w:rsidR="00FD18EC" w:rsidRPr="00D74B7A" w:rsidRDefault="00FD18EC" w:rsidP="00FD18EC">
      <w:pPr>
        <w:rPr>
          <w:rFonts w:ascii="Arial" w:hAnsi="Arial" w:cs="Arial"/>
          <w:sz w:val="22"/>
          <w:szCs w:val="22"/>
        </w:rPr>
      </w:pPr>
    </w:p>
    <w:p w14:paraId="1E4FF776" w14:textId="77777777" w:rsidR="00FD18EC" w:rsidRPr="00D74B7A" w:rsidRDefault="00FD18EC" w:rsidP="00FD18EC">
      <w:pPr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Basic Validation Parameters: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669"/>
        <w:gridCol w:w="2669"/>
      </w:tblGrid>
      <w:tr w:rsidR="009070E9" w:rsidRPr="00D74B7A" w14:paraId="27DE4938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2E6C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ED28" w14:textId="549477D2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DE31" w14:textId="5EC59957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9070E9" w:rsidRPr="00D74B7A" w14:paraId="62A25D3E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BA404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SLAG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E98B" w14:textId="5D988794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6D44" w14:textId="3F9624F6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9070E9" w:rsidRPr="00D74B7A" w14:paraId="6EB492FA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0068B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ELAG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AF00" w14:textId="7E14D64B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8F29" w14:textId="006DEECA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9070E9" w:rsidRPr="00D74B7A" w14:paraId="53D9128B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6BF8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JNYT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5D958" w14:textId="146E7275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CD0C" w14:textId="6C29B963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9070E9" w:rsidRPr="00D74B7A" w14:paraId="5FA1DD57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2EAB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QCMQ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3D98" w14:textId="524D8BE4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EA81" w14:textId="09626826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</w:p>
        </w:tc>
      </w:tr>
      <w:tr w:rsidR="009070E9" w:rsidRPr="00D74B7A" w14:paraId="1CD5B03A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52E51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STOC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BFDA" w14:textId="1F423E97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F3A5" w14:textId="4B67F6F4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9070E9" w:rsidRPr="00D74B7A" w14:paraId="6D9C0ACB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6CBF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CGIF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C6C2" w14:textId="6E79CF25" w:rsidR="009070E9" w:rsidRPr="00D74B7A" w:rsidRDefault="00B17255" w:rsidP="009F2801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E57B" w14:textId="520CBCD8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9070E9" w:rsidRPr="00D74B7A" w14:paraId="080595E4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009D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SMUL</w:t>
            </w:r>
          </w:p>
          <w:p w14:paraId="22BF4C0C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SSAT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2700" w14:textId="4A19FFEB" w:rsidR="009070E9" w:rsidRPr="00D74B7A" w:rsidRDefault="00B17255" w:rsidP="009F2801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FF25" w14:textId="40C875C1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070E9" w:rsidRPr="00D74B7A" w14:paraId="7A3CF801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FF01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FMUL</w:t>
            </w:r>
          </w:p>
          <w:p w14:paraId="066AA587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FSAT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EF8E" w14:textId="5024F58F" w:rsidR="009070E9" w:rsidRPr="00D74B7A" w:rsidRDefault="00B17255" w:rsidP="009F2801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E750" w14:textId="0DA103F9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070E9" w:rsidRPr="00D74B7A" w14:paraId="32E8B974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35BA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OFWT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E1AE" w14:textId="38D78FD7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CA7E" w14:textId="22A08150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9070E9" w:rsidRPr="00D74B7A" w14:paraId="77C2688E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F601F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DFOF</w:t>
            </w:r>
          </w:p>
          <w:p w14:paraId="3FB75BF4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BIAS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F8C" w14:textId="0C22714F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0AE2" w14:textId="598D120C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070E9" w:rsidRPr="00D74B7A" w14:paraId="0CFFF0ED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20D2A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CGOF</w:t>
            </w:r>
          </w:p>
          <w:p w14:paraId="332FEE95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CGWT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9A60" w14:textId="03F9098F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4352" w14:textId="38627799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</w:tr>
      <w:tr w:rsidR="009070E9" w:rsidRPr="00D74B7A" w14:paraId="015DB347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A725D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LFLA</w:t>
            </w:r>
          </w:p>
          <w:p w14:paraId="5E923173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LFAL</w:t>
            </w:r>
          </w:p>
          <w:p w14:paraId="297FF68D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LFEL</w:t>
            </w:r>
          </w:p>
          <w:p w14:paraId="2D2236AC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LFMQ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27D9" w14:textId="3492FF6D" w:rsidR="009070E9" w:rsidRPr="00D74B7A" w:rsidRDefault="00B17255" w:rsidP="009F2801">
            <w:pPr>
              <w:tabs>
                <w:tab w:val="left" w:pos="108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6EA0" w14:textId="065DC015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</w:tr>
      <w:tr w:rsidR="009070E9" w:rsidRPr="00D74B7A" w14:paraId="4DDC2B19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6C96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FORC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560A" w14:textId="559EA40B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8EAA" w14:textId="42081F99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</w:tr>
      <w:tr w:rsidR="009070E9" w:rsidRPr="00D74B7A" w14:paraId="69C556E4" w14:textId="77777777" w:rsidTr="009070E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E37A0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INSP</w:t>
            </w:r>
          </w:p>
          <w:p w14:paraId="2958AAED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INCY</w:t>
            </w:r>
          </w:p>
          <w:p w14:paraId="49A2099C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INOF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FE9D" w14:textId="77777777" w:rsidR="009070E9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  <w:p w14:paraId="00A2B066" w14:textId="77777777" w:rsidR="00B17255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  <w:p w14:paraId="68577265" w14:textId="7C55E4E2" w:rsidR="00B17255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D1A8" w14:textId="77777777" w:rsidR="009070E9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  <w:p w14:paraId="558AA0BF" w14:textId="77777777" w:rsidR="00B17255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  <w:p w14:paraId="7DCC8CE4" w14:textId="4245A5BE" w:rsidR="00B17255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</w:tr>
    </w:tbl>
    <w:p w14:paraId="61FE49B5" w14:textId="77777777" w:rsidR="00FD18EC" w:rsidRPr="00D74B7A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735E8243" w14:textId="3BE29904" w:rsidR="00FD18EC" w:rsidRPr="00D74B7A" w:rsidRDefault="00FD18EC" w:rsidP="00FD18EC">
      <w:pPr>
        <w:jc w:val="both"/>
        <w:rPr>
          <w:rFonts w:ascii="Arial" w:hAnsi="Arial" w:cs="Arial"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Pedestrian Priority Parameters</w:t>
      </w:r>
      <w:r w:rsidRPr="00D74B7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</w:t>
      </w:r>
      <w:r w:rsidR="00B17255">
        <w:rPr>
          <w:rFonts w:ascii="Arial" w:hAnsi="Arial" w:cs="Arial"/>
          <w:sz w:val="22"/>
          <w:szCs w:val="22"/>
        </w:rPr>
        <w:t>NA – Is configured as a junction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670"/>
        <w:gridCol w:w="2671"/>
      </w:tblGrid>
      <w:tr w:rsidR="009070E9" w:rsidRPr="00D74B7A" w14:paraId="3EE2B490" w14:textId="77777777" w:rsidTr="009070E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8388F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6EF0" w14:textId="04F43927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AE61" w14:textId="28413974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9070E9" w:rsidRPr="00D74B7A" w14:paraId="4A89A2CB" w14:textId="77777777" w:rsidTr="009070E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5C0C5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PEDS (2)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11D9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661DC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26179A06" w14:textId="77777777" w:rsidTr="009070E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1B51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PLST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B689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83E1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5F96C068" w14:textId="77777777" w:rsidTr="009070E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A787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PUST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CD98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1B41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6A190A5E" w14:textId="77777777" w:rsidTr="009070E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02CA0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PPRI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CBD9B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C817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46464715" w14:textId="77777777" w:rsidTr="009070E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B7AD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PDCI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4788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0486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0E68A037" w14:textId="77777777" w:rsidTr="009070E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BA83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MPFR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EAD0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0261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03451C43" w14:textId="77777777" w:rsidTr="009070E9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7071D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MPWT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D905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8DD3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F20B4F1" w14:textId="77777777" w:rsidR="00FD18EC" w:rsidRPr="00D74B7A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34CA655B" w14:textId="13B73425" w:rsidR="00FD18EC" w:rsidRPr="00D74B7A" w:rsidRDefault="00FD18EC" w:rsidP="00FD18EC">
      <w:pPr>
        <w:jc w:val="both"/>
        <w:rPr>
          <w:rFonts w:ascii="Arial" w:hAnsi="Arial" w:cs="Arial"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Bus Priority Parameters</w:t>
      </w:r>
      <w:r w:rsidRPr="00D74B7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</w:t>
      </w:r>
      <w:r w:rsidR="00B17255">
        <w:rPr>
          <w:rFonts w:ascii="Arial" w:hAnsi="Arial" w:cs="Arial"/>
          <w:sz w:val="22"/>
          <w:szCs w:val="22"/>
        </w:rPr>
        <w:t>NA – Not in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676"/>
        <w:gridCol w:w="2676"/>
      </w:tblGrid>
      <w:tr w:rsidR="009070E9" w:rsidRPr="00D74B7A" w14:paraId="3C089113" w14:textId="77777777" w:rsidTr="009070E9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F2BCC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25DA" w14:textId="765827EF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CF86" w14:textId="2F00FA61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9070E9" w:rsidRPr="00D74B7A" w14:paraId="63230457" w14:textId="77777777" w:rsidTr="009070E9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262BD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BOFF</w:t>
            </w:r>
          </w:p>
          <w:p w14:paraId="6982C885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BPAN</w:t>
            </w:r>
          </w:p>
          <w:p w14:paraId="59538AAE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BPFL</w:t>
            </w:r>
          </w:p>
          <w:p w14:paraId="74FC126B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BERL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9194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943D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009976B1" w14:textId="77777777" w:rsidTr="009070E9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A593E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BDDD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7EFB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4CC3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2FF1B350" w14:textId="77777777" w:rsidTr="009070E9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0413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BEXR</w:t>
            </w:r>
          </w:p>
          <w:p w14:paraId="168800FB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BRER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6560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0150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141433A5" w14:textId="77777777" w:rsidTr="009070E9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DB0D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PMAX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7D81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9A66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1585AE2A" w14:textId="77777777" w:rsidTr="009070E9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E0A25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BJNY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190A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682E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5CFA7E06" w14:textId="77777777" w:rsidTr="009070E9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327C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BJT2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A5DA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F57C4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26ED8297" w14:textId="77777777" w:rsidTr="009070E9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1A56B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BES0-BES6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A94C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2C7FC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4F94B83C" w14:textId="77777777" w:rsidTr="009070E9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7B287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BRS0-BRS6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88617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D7CD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76CC79E" w14:textId="77777777" w:rsidR="00FD18EC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4332A881" w14:textId="77777777" w:rsidR="00FD18EC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097727DF" w14:textId="29DA5FA6" w:rsidR="00FD18EC" w:rsidRPr="00D74B7A" w:rsidRDefault="00FD18EC" w:rsidP="00FD18EC">
      <w:pPr>
        <w:jc w:val="both"/>
        <w:rPr>
          <w:rFonts w:ascii="Arial" w:hAnsi="Arial" w:cs="Arial"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Reduced Detection Parameters</w:t>
      </w:r>
      <w:r w:rsidRPr="00D74B7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 </w:t>
      </w:r>
      <w:r w:rsidR="00B17255">
        <w:rPr>
          <w:rFonts w:ascii="Arial" w:hAnsi="Arial" w:cs="Arial"/>
          <w:sz w:val="22"/>
          <w:szCs w:val="22"/>
        </w:rPr>
        <w:t>NA – Not in Scope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2683"/>
        <w:gridCol w:w="2683"/>
      </w:tblGrid>
      <w:tr w:rsidR="009070E9" w:rsidRPr="00D74B7A" w14:paraId="3C9EBF73" w14:textId="77777777" w:rsidTr="009070E9"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42AB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7DDA" w14:textId="3994252B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E4F8" w14:textId="0362AF80" w:rsidR="009070E9" w:rsidRPr="00D74B7A" w:rsidRDefault="00B17255" w:rsidP="009F280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9070E9" w:rsidRPr="00D74B7A" w14:paraId="36CF3730" w14:textId="77777777" w:rsidTr="009070E9"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728C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RDPF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418C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565C9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070E9" w:rsidRPr="00D74B7A" w14:paraId="47B14586" w14:textId="77777777" w:rsidTr="009070E9"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4FE09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RDPL</w:t>
            </w:r>
          </w:p>
          <w:p w14:paraId="771271B0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RDFR</w:t>
            </w:r>
          </w:p>
          <w:p w14:paraId="19A065A6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RDFF</w:t>
            </w:r>
          </w:p>
          <w:p w14:paraId="39685CC2" w14:textId="77777777" w:rsidR="009070E9" w:rsidRPr="00D74B7A" w:rsidRDefault="009070E9" w:rsidP="009F28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74B7A">
              <w:rPr>
                <w:rFonts w:ascii="Arial" w:hAnsi="Arial" w:cs="Arial"/>
                <w:sz w:val="22"/>
                <w:szCs w:val="22"/>
              </w:rPr>
              <w:t>JNY</w:t>
            </w:r>
            <w:r>
              <w:rPr>
                <w:rFonts w:ascii="Arial" w:hAnsi="Arial" w:cs="Arial"/>
                <w:sz w:val="22"/>
                <w:szCs w:val="22"/>
              </w:rPr>
              <w:t>T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54F1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92EA" w14:textId="77777777" w:rsidR="009070E9" w:rsidRPr="00D74B7A" w:rsidRDefault="009070E9" w:rsidP="009F280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6C507E8" w14:textId="77777777" w:rsidR="00FD18EC" w:rsidRPr="00D74B7A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7FCD5480" w14:textId="77777777" w:rsidR="00FD18EC" w:rsidRPr="00D74B7A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032FB135" w14:textId="77777777" w:rsidR="00FD18EC" w:rsidRPr="00D74B7A" w:rsidRDefault="00FD18EC" w:rsidP="00FD18E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74B7A">
        <w:rPr>
          <w:rFonts w:ascii="Arial" w:hAnsi="Arial" w:cs="Arial"/>
          <w:b/>
          <w:bCs/>
          <w:sz w:val="22"/>
          <w:szCs w:val="22"/>
        </w:rPr>
        <w:t>Notes:</w:t>
      </w:r>
    </w:p>
    <w:p w14:paraId="57ADF7B9" w14:textId="77777777" w:rsidR="00FD18EC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48055A43" w14:textId="77777777" w:rsidR="00FD18EC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63DD4CE1" w14:textId="77777777" w:rsidR="00FD18EC" w:rsidRDefault="00FD18EC" w:rsidP="00FD18EC">
      <w:pPr>
        <w:jc w:val="both"/>
        <w:rPr>
          <w:rFonts w:ascii="Arial" w:hAnsi="Arial" w:cs="Arial"/>
          <w:sz w:val="22"/>
          <w:szCs w:val="22"/>
        </w:rPr>
      </w:pPr>
    </w:p>
    <w:p w14:paraId="46CD75F9" w14:textId="77777777" w:rsidR="009070E9" w:rsidRDefault="009070E9" w:rsidP="00FD18EC">
      <w:pPr>
        <w:jc w:val="both"/>
        <w:rPr>
          <w:rFonts w:ascii="Arial" w:hAnsi="Arial" w:cs="Arial"/>
          <w:b/>
          <w:bCs/>
          <w:sz w:val="22"/>
          <w:szCs w:val="22"/>
        </w:rPr>
        <w:sectPr w:rsidR="009070E9">
          <w:headerReference w:type="default" r:id="rId7"/>
          <w:footerReference w:type="default" r:id="rId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78834E2" w14:textId="77777777" w:rsidR="00FD18EC" w:rsidRPr="00D17A2E" w:rsidRDefault="00FD18EC" w:rsidP="00B17255">
      <w:pPr>
        <w:jc w:val="both"/>
        <w:rPr>
          <w:rFonts w:ascii="Arial" w:hAnsi="Arial" w:cs="Arial"/>
          <w:sz w:val="22"/>
          <w:szCs w:val="22"/>
        </w:rPr>
      </w:pPr>
    </w:p>
    <w:bookmarkEnd w:id="0"/>
    <w:sectPr w:rsidR="00FD18EC" w:rsidRPr="00D17A2E" w:rsidSect="009070E9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7F3553" w14:textId="77777777" w:rsidR="00A6489B" w:rsidRDefault="00A6489B" w:rsidP="00194371">
      <w:r>
        <w:separator/>
      </w:r>
    </w:p>
  </w:endnote>
  <w:endnote w:type="continuationSeparator" w:id="0">
    <w:p w14:paraId="61773AC7" w14:textId="77777777" w:rsidR="00A6489B" w:rsidRDefault="00A6489B" w:rsidP="00194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altName w:val="Courier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295F54" w14:textId="06C075FF" w:rsidR="009070E9" w:rsidRPr="0096371A" w:rsidRDefault="0096371A" w:rsidP="0096371A">
    <w:pPr>
      <w:pStyle w:val="Footer"/>
      <w:rPr>
        <w:rFonts w:ascii="Arial" w:hAnsi="Arial" w:cs="Arial"/>
        <w:color w:val="808080"/>
        <w:sz w:val="20"/>
        <w:szCs w:val="20"/>
      </w:rPr>
    </w:pPr>
    <w:r>
      <w:rPr>
        <w:rFonts w:ascii="Arial" w:hAnsi="Arial" w:cs="Arial"/>
        <w:color w:val="808080"/>
        <w:sz w:val="20"/>
        <w:szCs w:val="20"/>
      </w:rPr>
      <w:t xml:space="preserve">JCT Consultancy/ </w:t>
    </w:r>
    <w:r w:rsidRPr="00340BEB">
      <w:rPr>
        <w:rFonts w:ascii="Arial" w:hAnsi="Arial" w:cs="Arial"/>
        <w:color w:val="808080"/>
        <w:sz w:val="20"/>
        <w:szCs w:val="20"/>
      </w:rPr>
      <w:t xml:space="preserve">JD SCOOT Traffic Control Services </w:t>
    </w:r>
    <w:r>
      <w:rPr>
        <w:rFonts w:ascii="Arial" w:hAnsi="Arial" w:cs="Arial"/>
        <w:color w:val="808080"/>
        <w:sz w:val="20"/>
        <w:szCs w:val="20"/>
      </w:rPr>
      <w:tab/>
      <w:t>202</w:t>
    </w:r>
    <w:r w:rsidR="009070E9">
      <w:rPr>
        <w:rFonts w:ascii="Arial" w:hAnsi="Arial" w:cs="Arial"/>
        <w:color w:val="808080"/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5B839" w14:textId="77777777" w:rsidR="00A6489B" w:rsidRDefault="00A6489B" w:rsidP="00194371">
      <w:r>
        <w:separator/>
      </w:r>
    </w:p>
  </w:footnote>
  <w:footnote w:type="continuationSeparator" w:id="0">
    <w:p w14:paraId="6705FD1D" w14:textId="77777777" w:rsidR="00A6489B" w:rsidRDefault="00A6489B" w:rsidP="00194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6429D" w14:textId="272B0E13" w:rsidR="004923E0" w:rsidRDefault="0067366E" w:rsidP="004923E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9C7AB25" wp14:editId="2D8CB4B4">
          <wp:simplePos x="0" y="0"/>
          <wp:positionH relativeFrom="margin">
            <wp:posOffset>2457450</wp:posOffset>
          </wp:positionH>
          <wp:positionV relativeFrom="paragraph">
            <wp:posOffset>-324485</wp:posOffset>
          </wp:positionV>
          <wp:extent cx="1190625" cy="551815"/>
          <wp:effectExtent l="0" t="0" r="9525" b="63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062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638415" w14:textId="77777777" w:rsidR="004923E0" w:rsidRDefault="004923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33A8"/>
    <w:rsid w:val="0001064C"/>
    <w:rsid w:val="000749DF"/>
    <w:rsid w:val="00090862"/>
    <w:rsid w:val="000973E6"/>
    <w:rsid w:val="00104651"/>
    <w:rsid w:val="00132151"/>
    <w:rsid w:val="00194371"/>
    <w:rsid w:val="001952CD"/>
    <w:rsid w:val="001A0919"/>
    <w:rsid w:val="00235E9F"/>
    <w:rsid w:val="00243E36"/>
    <w:rsid w:val="00264E3D"/>
    <w:rsid w:val="002B1004"/>
    <w:rsid w:val="002C781A"/>
    <w:rsid w:val="002F14A4"/>
    <w:rsid w:val="00300D60"/>
    <w:rsid w:val="00304851"/>
    <w:rsid w:val="003235A0"/>
    <w:rsid w:val="00330D67"/>
    <w:rsid w:val="0033335F"/>
    <w:rsid w:val="003352A6"/>
    <w:rsid w:val="00340A3C"/>
    <w:rsid w:val="00340BEB"/>
    <w:rsid w:val="00361270"/>
    <w:rsid w:val="00365FC9"/>
    <w:rsid w:val="00367D05"/>
    <w:rsid w:val="00381E3C"/>
    <w:rsid w:val="00394135"/>
    <w:rsid w:val="003B244F"/>
    <w:rsid w:val="003D453E"/>
    <w:rsid w:val="003E387B"/>
    <w:rsid w:val="00404522"/>
    <w:rsid w:val="0041217D"/>
    <w:rsid w:val="00416A29"/>
    <w:rsid w:val="00427BD2"/>
    <w:rsid w:val="00460ED5"/>
    <w:rsid w:val="004870CB"/>
    <w:rsid w:val="004923E0"/>
    <w:rsid w:val="004973DA"/>
    <w:rsid w:val="00497C5A"/>
    <w:rsid w:val="004A0875"/>
    <w:rsid w:val="004D459B"/>
    <w:rsid w:val="004E0C2C"/>
    <w:rsid w:val="004F1EDD"/>
    <w:rsid w:val="005944B5"/>
    <w:rsid w:val="005A280D"/>
    <w:rsid w:val="005A5F86"/>
    <w:rsid w:val="005C6879"/>
    <w:rsid w:val="005C7A31"/>
    <w:rsid w:val="005E3678"/>
    <w:rsid w:val="005F22F1"/>
    <w:rsid w:val="005F30CC"/>
    <w:rsid w:val="005F788D"/>
    <w:rsid w:val="0061770E"/>
    <w:rsid w:val="006218B4"/>
    <w:rsid w:val="006239ED"/>
    <w:rsid w:val="006405C3"/>
    <w:rsid w:val="006524B7"/>
    <w:rsid w:val="0067366E"/>
    <w:rsid w:val="007519B5"/>
    <w:rsid w:val="00763334"/>
    <w:rsid w:val="0076398E"/>
    <w:rsid w:val="00790198"/>
    <w:rsid w:val="00792C93"/>
    <w:rsid w:val="00795230"/>
    <w:rsid w:val="007B35E3"/>
    <w:rsid w:val="007D5C07"/>
    <w:rsid w:val="007F3AB5"/>
    <w:rsid w:val="008533A8"/>
    <w:rsid w:val="008543BC"/>
    <w:rsid w:val="00874CAF"/>
    <w:rsid w:val="00885AB5"/>
    <w:rsid w:val="008C3E2A"/>
    <w:rsid w:val="00906E01"/>
    <w:rsid w:val="009070E9"/>
    <w:rsid w:val="00937CDB"/>
    <w:rsid w:val="00945E9B"/>
    <w:rsid w:val="0096371A"/>
    <w:rsid w:val="00991AA8"/>
    <w:rsid w:val="009D5A65"/>
    <w:rsid w:val="009E0408"/>
    <w:rsid w:val="009E35BA"/>
    <w:rsid w:val="009F0345"/>
    <w:rsid w:val="009F1E99"/>
    <w:rsid w:val="00A07DA3"/>
    <w:rsid w:val="00A32B2C"/>
    <w:rsid w:val="00A45E92"/>
    <w:rsid w:val="00A6489B"/>
    <w:rsid w:val="00A7223A"/>
    <w:rsid w:val="00A83E39"/>
    <w:rsid w:val="00A84030"/>
    <w:rsid w:val="00AA0D19"/>
    <w:rsid w:val="00AB758E"/>
    <w:rsid w:val="00AC5D90"/>
    <w:rsid w:val="00B019F6"/>
    <w:rsid w:val="00B03571"/>
    <w:rsid w:val="00B17255"/>
    <w:rsid w:val="00B2239E"/>
    <w:rsid w:val="00B33F42"/>
    <w:rsid w:val="00BB11E7"/>
    <w:rsid w:val="00BB1A9E"/>
    <w:rsid w:val="00BD6A03"/>
    <w:rsid w:val="00C21132"/>
    <w:rsid w:val="00C429CF"/>
    <w:rsid w:val="00C63B47"/>
    <w:rsid w:val="00C64964"/>
    <w:rsid w:val="00CA2B1A"/>
    <w:rsid w:val="00CC0779"/>
    <w:rsid w:val="00CE706D"/>
    <w:rsid w:val="00D176CB"/>
    <w:rsid w:val="00D367FC"/>
    <w:rsid w:val="00DB64DB"/>
    <w:rsid w:val="00DC2DB2"/>
    <w:rsid w:val="00DC68EB"/>
    <w:rsid w:val="00DF3BD0"/>
    <w:rsid w:val="00E21267"/>
    <w:rsid w:val="00E41793"/>
    <w:rsid w:val="00E45653"/>
    <w:rsid w:val="00E46AD3"/>
    <w:rsid w:val="00E5721F"/>
    <w:rsid w:val="00E6242E"/>
    <w:rsid w:val="00E625FF"/>
    <w:rsid w:val="00E62BA9"/>
    <w:rsid w:val="00E70B67"/>
    <w:rsid w:val="00E75DF4"/>
    <w:rsid w:val="00E86CFA"/>
    <w:rsid w:val="00E92D84"/>
    <w:rsid w:val="00EF1C79"/>
    <w:rsid w:val="00F05249"/>
    <w:rsid w:val="00F12C9C"/>
    <w:rsid w:val="00F16022"/>
    <w:rsid w:val="00F240F2"/>
    <w:rsid w:val="00F26772"/>
    <w:rsid w:val="00F443A8"/>
    <w:rsid w:val="00F74EE9"/>
    <w:rsid w:val="00F914D7"/>
    <w:rsid w:val="00FA0999"/>
    <w:rsid w:val="00FA0AB4"/>
    <w:rsid w:val="00FC7D45"/>
    <w:rsid w:val="00FD18EC"/>
    <w:rsid w:val="00FD6563"/>
    <w:rsid w:val="00FF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3"/>
    <o:shapelayout v:ext="edit">
      <o:idmap v:ext="edit" data="1"/>
    </o:shapelayout>
  </w:shapeDefaults>
  <w:decimalSymbol w:val="."/>
  <w:listSeparator w:val=","/>
  <w14:docId w14:val="7CCD1E8A"/>
  <w15:docId w15:val="{96304DD4-F3EB-4260-94FB-1E0548F9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8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9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437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9437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9437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94371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C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C9C"/>
    <w:rPr>
      <w:rFonts w:ascii="Tahoma" w:hAnsi="Tahoma" w:cs="Tahoma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8EC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US"/>
    </w:rPr>
  </w:style>
  <w:style w:type="paragraph" w:styleId="Title">
    <w:name w:val="Title"/>
    <w:basedOn w:val="Normal"/>
    <w:link w:val="TitleChar"/>
    <w:qFormat/>
    <w:rsid w:val="00FD18EC"/>
    <w:pPr>
      <w:jc w:val="center"/>
    </w:pPr>
    <w:rPr>
      <w:rFonts w:ascii="Arial" w:hAnsi="Arial"/>
      <w:b/>
      <w:bCs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D18EC"/>
    <w:rPr>
      <w:rFonts w:ascii="Arial" w:hAnsi="Arial"/>
      <w:b/>
      <w:bCs/>
      <w:sz w:val="22"/>
      <w:szCs w:val="24"/>
      <w:u w:val="single"/>
      <w:lang w:eastAsia="en-US"/>
    </w:rPr>
  </w:style>
  <w:style w:type="paragraph" w:styleId="NoSpacing">
    <w:name w:val="No Spacing"/>
    <w:uiPriority w:val="1"/>
    <w:qFormat/>
    <w:rsid w:val="00FD18EC"/>
    <w:rPr>
      <w:sz w:val="24"/>
      <w:szCs w:val="24"/>
      <w:lang w:eastAsia="en-US"/>
    </w:rPr>
  </w:style>
  <w:style w:type="character" w:customStyle="1" w:styleId="fontstyle01">
    <w:name w:val="fontstyle01"/>
    <w:basedOn w:val="DefaultParagraphFont"/>
    <w:rsid w:val="004E0C2C"/>
    <w:rPr>
      <w:rFonts w:ascii="CourierNewPSMT" w:hAnsi="CourierNewPS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3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emplates\Normal_J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Normal_JD</Template>
  <TotalTime>131</TotalTime>
  <Pages>5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Junction:</vt:lpstr>
    </vt:vector>
  </TitlesOfParts>
  <Company>Bristol City Council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Junction:</dc:title>
  <dc:subject/>
  <dc:creator>BRLSJD9</dc:creator>
  <cp:keywords/>
  <dc:description/>
  <cp:lastModifiedBy>Jackie Davies</cp:lastModifiedBy>
  <cp:revision>48</cp:revision>
  <cp:lastPrinted>2019-06-27T06:39:00Z</cp:lastPrinted>
  <dcterms:created xsi:type="dcterms:W3CDTF">2020-11-07T11:51:00Z</dcterms:created>
  <dcterms:modified xsi:type="dcterms:W3CDTF">2024-07-01T15:43:00Z</dcterms:modified>
</cp:coreProperties>
</file>