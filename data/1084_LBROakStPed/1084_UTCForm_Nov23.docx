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A1692" w14:textId="1E777D29" w:rsidR="004923E0" w:rsidRPr="009C4FCC" w:rsidRDefault="004923E0" w:rsidP="0001064C">
      <w:pPr>
        <w:jc w:val="both"/>
        <w:rPr>
          <w:rFonts w:ascii="Arial" w:hAnsi="Arial" w:cs="Arial"/>
          <w:sz w:val="22"/>
        </w:rPr>
      </w:pPr>
      <w:bookmarkStart w:id="0" w:name="_Hlk509049071"/>
      <w:r>
        <w:rPr>
          <w:rFonts w:ascii="Arial" w:hAnsi="Arial" w:cs="Arial"/>
          <w:b/>
          <w:bCs/>
          <w:sz w:val="22"/>
        </w:rPr>
        <w:t xml:space="preserve">UTC Junction Description:  </w:t>
      </w:r>
      <w:r w:rsidR="000470A6" w:rsidRPr="009C4FCC">
        <w:rPr>
          <w:rFonts w:ascii="Arial" w:hAnsi="Arial" w:cs="Arial"/>
          <w:sz w:val="22"/>
        </w:rPr>
        <w:t>Lower Bristol Rd/ Oak St Ped</w:t>
      </w:r>
    </w:p>
    <w:p w14:paraId="7AD08639" w14:textId="6B10B081" w:rsidR="004923E0" w:rsidRPr="00B72B71" w:rsidRDefault="004923E0" w:rsidP="004923E0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2"/>
        </w:rPr>
        <w:t>Outstation SCN</w:t>
      </w:r>
      <w:r w:rsidR="00F12C9C">
        <w:rPr>
          <w:rFonts w:ascii="Arial" w:hAnsi="Arial" w:cs="Arial"/>
          <w:b/>
          <w:bCs/>
          <w:sz w:val="22"/>
        </w:rPr>
        <w:t xml:space="preserve"> &amp; Type</w:t>
      </w:r>
      <w:r>
        <w:rPr>
          <w:rFonts w:ascii="Arial" w:hAnsi="Arial" w:cs="Arial"/>
          <w:b/>
          <w:bCs/>
          <w:sz w:val="22"/>
        </w:rPr>
        <w:t xml:space="preserve">:  </w:t>
      </w:r>
      <w:r w:rsidR="000470A6" w:rsidRPr="009C4FCC">
        <w:rPr>
          <w:rFonts w:ascii="Arial" w:hAnsi="Arial" w:cs="Arial"/>
          <w:sz w:val="22"/>
        </w:rPr>
        <w:t xml:space="preserve">ST950/ </w:t>
      </w:r>
      <w:r w:rsidR="009C4FCC" w:rsidRPr="009C4FCC">
        <w:rPr>
          <w:rFonts w:ascii="Arial" w:hAnsi="Arial" w:cs="Arial"/>
          <w:sz w:val="22"/>
        </w:rPr>
        <w:t>X02340</w:t>
      </w:r>
    </w:p>
    <w:p w14:paraId="2CBA38D6" w14:textId="5FB0BC21" w:rsidR="004923E0" w:rsidRPr="00B72B71" w:rsidRDefault="004923E0" w:rsidP="004923E0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2"/>
        </w:rPr>
        <w:t xml:space="preserve">Junction SCN:  </w:t>
      </w:r>
      <w:r w:rsidR="00342C68">
        <w:rPr>
          <w:rFonts w:ascii="Arial" w:hAnsi="Arial" w:cs="Arial"/>
          <w:sz w:val="22"/>
        </w:rPr>
        <w:t>J02345</w:t>
      </w:r>
    </w:p>
    <w:p w14:paraId="7F233498" w14:textId="7A6BFD82" w:rsidR="004923E0" w:rsidRPr="00B72B71" w:rsidRDefault="004923E0" w:rsidP="004923E0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2"/>
        </w:rPr>
        <w:t xml:space="preserve">IP Address:  </w:t>
      </w:r>
      <w:r w:rsidR="009C4FCC" w:rsidRPr="009C4FCC">
        <w:rPr>
          <w:rFonts w:ascii="Arial" w:hAnsi="Arial" w:cs="Arial"/>
          <w:sz w:val="22"/>
        </w:rPr>
        <w:t>10.249.151.7</w:t>
      </w:r>
    </w:p>
    <w:p w14:paraId="2A3070F7" w14:textId="638C2462" w:rsidR="00243E36" w:rsidRPr="00B72B71" w:rsidRDefault="004923E0" w:rsidP="004923E0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2"/>
        </w:rPr>
        <w:t xml:space="preserve">TOPAS2500 Configuration No:  </w:t>
      </w:r>
      <w:r w:rsidR="00342C68">
        <w:rPr>
          <w:rFonts w:ascii="Arial" w:hAnsi="Arial" w:cs="Arial"/>
          <w:sz w:val="22"/>
        </w:rPr>
        <w:t>1084</w:t>
      </w:r>
      <w:r w:rsidR="009C4FCC" w:rsidRPr="009C4FCC">
        <w:rPr>
          <w:rFonts w:ascii="Arial" w:hAnsi="Arial" w:cs="Arial"/>
          <w:sz w:val="22"/>
        </w:rPr>
        <w:t xml:space="preserve"> v1</w:t>
      </w:r>
      <w:r w:rsidR="00A81096">
        <w:rPr>
          <w:rFonts w:ascii="Arial" w:hAnsi="Arial" w:cs="Arial"/>
          <w:sz w:val="22"/>
        </w:rPr>
        <w:t>.12</w:t>
      </w:r>
    </w:p>
    <w:p w14:paraId="5F91E3E1" w14:textId="74AF9EBB" w:rsidR="004923E0" w:rsidRPr="009C4FCC" w:rsidRDefault="0096371A" w:rsidP="004923E0">
      <w:pPr>
        <w:jc w:val="both"/>
        <w:rPr>
          <w:rFonts w:ascii="Arial" w:hAnsi="Arial" w:cs="Arial"/>
          <w:bCs/>
          <w:sz w:val="22"/>
        </w:rPr>
      </w:pPr>
      <w:r>
        <w:rPr>
          <w:rFonts w:ascii="Arial" w:hAnsi="Arial" w:cs="Arial"/>
          <w:b/>
          <w:sz w:val="22"/>
        </w:rPr>
        <w:t>Date</w:t>
      </w:r>
      <w:r w:rsidR="00B72B71">
        <w:rPr>
          <w:rFonts w:ascii="Arial" w:hAnsi="Arial" w:cs="Arial"/>
          <w:b/>
          <w:sz w:val="22"/>
        </w:rPr>
        <w:t xml:space="preserve"> Form Completed</w:t>
      </w:r>
      <w:r w:rsidR="004923E0">
        <w:rPr>
          <w:rFonts w:ascii="Arial" w:hAnsi="Arial" w:cs="Arial"/>
          <w:b/>
          <w:sz w:val="22"/>
        </w:rPr>
        <w:t xml:space="preserve">:  </w:t>
      </w:r>
      <w:r w:rsidR="00342C68">
        <w:rPr>
          <w:rFonts w:ascii="Arial" w:hAnsi="Arial" w:cs="Arial"/>
          <w:bCs/>
          <w:sz w:val="22"/>
        </w:rPr>
        <w:t>07/11/23</w:t>
      </w:r>
    </w:p>
    <w:p w14:paraId="47A7ECBE" w14:textId="7A649AF9" w:rsidR="00FC7D45" w:rsidRDefault="00D176CB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0"/>
          <w:lang w:eastAsia="en-GB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BE9051C" wp14:editId="009A28E3">
                <wp:simplePos x="0" y="0"/>
                <wp:positionH relativeFrom="column">
                  <wp:posOffset>2171700</wp:posOffset>
                </wp:positionH>
                <wp:positionV relativeFrom="paragraph">
                  <wp:posOffset>89535</wp:posOffset>
                </wp:positionV>
                <wp:extent cx="1600200" cy="342900"/>
                <wp:effectExtent l="5715" t="6350" r="13335" b="12700"/>
                <wp:wrapNone/>
                <wp:docPr id="6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BB990" w14:textId="77777777" w:rsidR="00FC7D45" w:rsidRDefault="00FC7D4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</w:rPr>
                              <w:t>JUNCTION PHASING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E9051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1pt;margin-top:7.05pt;width:126pt;height:27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">
                <v:textbox>
                  <w:txbxContent>
                    <w:p w14:paraId="0CCBB990" w14:textId="77777777" w:rsidR="00FC7D45" w:rsidRDefault="00FC7D45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</w:rPr>
                        <w:t>JUNCTION PHASING</w:t>
                      </w:r>
                    </w:p>
                  </w:txbxContent>
                </v:textbox>
              </v:shape>
            </w:pict>
          </mc:Fallback>
        </mc:AlternateContent>
      </w:r>
    </w:p>
    <w:p w14:paraId="103218C2" w14:textId="77777777" w:rsidR="00FC7D45" w:rsidRDefault="00FC7D45">
      <w:pPr>
        <w:jc w:val="both"/>
        <w:rPr>
          <w:rFonts w:ascii="Arial" w:hAnsi="Arial" w:cs="Arial"/>
          <w:sz w:val="22"/>
        </w:rPr>
      </w:pPr>
    </w:p>
    <w:p w14:paraId="6CEC74E2" w14:textId="477E6DA2" w:rsidR="00FC7D45" w:rsidRDefault="00FC7D45">
      <w:pPr>
        <w:jc w:val="both"/>
        <w:rPr>
          <w:rFonts w:ascii="Arial" w:hAnsi="Arial" w:cs="Arial"/>
          <w:sz w:val="22"/>
        </w:rPr>
      </w:pPr>
    </w:p>
    <w:p w14:paraId="464CFAF6" w14:textId="097BFF9E" w:rsidR="00FC7D45" w:rsidRDefault="00FC7D45">
      <w:pPr>
        <w:jc w:val="both"/>
        <w:rPr>
          <w:rFonts w:ascii="Arial" w:hAnsi="Arial" w:cs="Arial"/>
          <w:sz w:val="22"/>
        </w:rPr>
      </w:pPr>
    </w:p>
    <w:p w14:paraId="124488C2" w14:textId="7EA5171D" w:rsidR="00FC7D45" w:rsidRDefault="003235A0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  <w:lang w:eastAsia="en-GB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26E5F3F" wp14:editId="36C51EC3">
                <wp:simplePos x="0" y="0"/>
                <wp:positionH relativeFrom="column">
                  <wp:posOffset>2950210</wp:posOffset>
                </wp:positionH>
                <wp:positionV relativeFrom="paragraph">
                  <wp:posOffset>104140</wp:posOffset>
                </wp:positionV>
                <wp:extent cx="131445" cy="556260"/>
                <wp:effectExtent l="57150" t="38100" r="59055" b="53340"/>
                <wp:wrapNone/>
                <wp:docPr id="57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1445" cy="55626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52E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position:absolute;margin-left:232.3pt;margin-top:8.2pt;width:10.35pt;height:43.8pt;flip:x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" strokeweight="1pt">
                <v:stroke dashstyle="dash" startarrow="block" endarrow="block"/>
                <v:shadow color="#868686"/>
              </v:shape>
            </w:pict>
          </mc:Fallback>
        </mc:AlternateContent>
      </w:r>
      <w:r>
        <w:rPr>
          <w:rFonts w:ascii="Arial" w:hAnsi="Arial" w:cs="Arial"/>
          <w:noProof/>
          <w:sz w:val="22"/>
          <w:lang w:eastAsia="en-GB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D409D13" wp14:editId="589F09A9">
                <wp:simplePos x="0" y="0"/>
                <wp:positionH relativeFrom="column">
                  <wp:posOffset>2131060</wp:posOffset>
                </wp:positionH>
                <wp:positionV relativeFrom="paragraph">
                  <wp:posOffset>138430</wp:posOffset>
                </wp:positionV>
                <wp:extent cx="817245" cy="99695"/>
                <wp:effectExtent l="0" t="0" r="78105" b="90805"/>
                <wp:wrapNone/>
                <wp:docPr id="61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17245" cy="996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50A75B" id="AutoShape 13" o:spid="_x0000_s1026" type="#_x0000_t32" style="position:absolute;margin-left:167.8pt;margin-top:10.9pt;width:64.35pt;height:7.8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">
                <v:stroke endarrow="block"/>
              </v:shape>
            </w:pict>
          </mc:Fallback>
        </mc:AlternateContent>
      </w:r>
    </w:p>
    <w:p w14:paraId="6A3F48B3" w14:textId="1E74AC79" w:rsidR="00FC7D45" w:rsidRDefault="00AC11DA">
      <w:pPr>
        <w:jc w:val="both"/>
        <w:rPr>
          <w:rFonts w:ascii="Arial" w:hAnsi="Arial" w:cs="Arial"/>
          <w:sz w:val="22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729CE4" wp14:editId="02CFCCD7">
                <wp:simplePos x="0" y="0"/>
                <wp:positionH relativeFrom="column">
                  <wp:posOffset>3785235</wp:posOffset>
                </wp:positionH>
                <wp:positionV relativeFrom="paragraph">
                  <wp:posOffset>150495</wp:posOffset>
                </wp:positionV>
                <wp:extent cx="247650" cy="2667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65F886" w14:textId="10D72186" w:rsidR="00B72B71" w:rsidRDefault="009C4FCC" w:rsidP="00B72B71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O</w:t>
                            </w:r>
                            <w:r w:rsidR="00B72B71">
                              <w:rPr>
                                <w:noProof/>
                                <w:sz w:val="20"/>
                                <w:szCs w:val="20"/>
                                <w:lang w:eastAsia="en-GB"/>
                              </w:rPr>
                              <w:drawing>
                                <wp:inline distT="0" distB="0" distL="0" distR="0" wp14:anchorId="502F008E" wp14:editId="36352120">
                                  <wp:extent cx="57150" cy="9525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50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729CE4" id="_x0000_s1027" type="#_x0000_t202" style="position:absolute;left:0;text-align:left;margin-left:298.05pt;margin-top:11.85pt;width:19.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" stroked="f">
                <v:textbox>
                  <w:txbxContent>
                    <w:p w14:paraId="0365F886" w14:textId="10D72186" w:rsidR="00B72B71" w:rsidRDefault="009C4FCC" w:rsidP="00B72B71">
                      <w:pPr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</w:rPr>
                        <w:t>O</w:t>
                      </w:r>
                      <w:r w:rsidR="00B72B71">
                        <w:rPr>
                          <w:noProof/>
                          <w:sz w:val="20"/>
                          <w:szCs w:val="20"/>
                          <w:lang w:eastAsia="en-GB"/>
                        </w:rPr>
                        <w:drawing>
                          <wp:inline distT="0" distB="0" distL="0" distR="0" wp14:anchorId="502F008E" wp14:editId="36352120">
                            <wp:extent cx="57150" cy="9525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50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786452" wp14:editId="00A40EC5">
                <wp:simplePos x="0" y="0"/>
                <wp:positionH relativeFrom="column">
                  <wp:posOffset>1946910</wp:posOffset>
                </wp:positionH>
                <wp:positionV relativeFrom="paragraph">
                  <wp:posOffset>60960</wp:posOffset>
                </wp:positionV>
                <wp:extent cx="247650" cy="371475"/>
                <wp:effectExtent l="0" t="0" r="0" b="9525"/>
                <wp:wrapNone/>
                <wp:docPr id="3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CDA641" w14:textId="751009A7" w:rsidR="00B72B71" w:rsidRDefault="009C4FCC" w:rsidP="00B72B71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M</w:t>
                            </w:r>
                            <w:r w:rsidR="00B72B71">
                              <w:rPr>
                                <w:noProof/>
                                <w:sz w:val="20"/>
                                <w:szCs w:val="20"/>
                                <w:lang w:eastAsia="en-GB"/>
                              </w:rPr>
                              <w:drawing>
                                <wp:inline distT="0" distB="0" distL="0" distR="0" wp14:anchorId="105A0FEC" wp14:editId="6A21863B">
                                  <wp:extent cx="57150" cy="952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50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86452" id="Text Box 37" o:spid="_x0000_s1028" type="#_x0000_t202" style="position:absolute;left:0;text-align:left;margin-left:153.3pt;margin-top:4.8pt;width:19.5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" stroked="f">
                <v:textbox>
                  <w:txbxContent>
                    <w:p w14:paraId="70CDA641" w14:textId="751009A7" w:rsidR="00B72B71" w:rsidRDefault="009C4FCC" w:rsidP="00B72B71">
                      <w:pPr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</w:rPr>
                        <w:t>M</w:t>
                      </w:r>
                      <w:r w:rsidR="00B72B71">
                        <w:rPr>
                          <w:noProof/>
                          <w:sz w:val="20"/>
                          <w:szCs w:val="20"/>
                          <w:lang w:eastAsia="en-GB"/>
                        </w:rPr>
                        <w:drawing>
                          <wp:inline distT="0" distB="0" distL="0" distR="0" wp14:anchorId="105A0FEC" wp14:editId="6A21863B">
                            <wp:extent cx="57150" cy="952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50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235A0">
        <w:rPr>
          <w:rFonts w:ascii="Arial" w:hAnsi="Arial" w:cs="Arial"/>
          <w:noProof/>
          <w:sz w:val="22"/>
          <w:lang w:eastAsia="en-GB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99582F6" wp14:editId="5F65BF91">
                <wp:simplePos x="0" y="0"/>
                <wp:positionH relativeFrom="column">
                  <wp:posOffset>3529965</wp:posOffset>
                </wp:positionH>
                <wp:positionV relativeFrom="paragraph">
                  <wp:posOffset>134620</wp:posOffset>
                </wp:positionV>
                <wp:extent cx="247650" cy="266700"/>
                <wp:effectExtent l="0" t="0" r="0" b="1270"/>
                <wp:wrapNone/>
                <wp:docPr id="5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075840" w14:textId="72F71267" w:rsidR="004870CB" w:rsidRPr="004870CB" w:rsidRDefault="004870C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870CB">
                              <w:rPr>
                                <w:rFonts w:ascii="Arial" w:hAnsi="Arial" w:cs="Arial"/>
                                <w:b/>
                              </w:rPr>
                              <w:t>A</w:t>
                            </w:r>
                            <w:r w:rsidR="00D176CB" w:rsidRPr="004870CB">
                              <w:rPr>
                                <w:rFonts w:ascii="Arial" w:hAnsi="Arial" w:cs="Arial"/>
                                <w:b/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257D1C5B" wp14:editId="0834F712">
                                  <wp:extent cx="60960" cy="7620"/>
                                  <wp:effectExtent l="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" cy="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9582F6" id="Text Box 16" o:spid="_x0000_s1029" type="#_x0000_t202" style="position:absolute;left:0;text-align:left;margin-left:277.95pt;margin-top:10.6pt;width:19.5pt;height:21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" stroked="f">
                <v:textbox>
                  <w:txbxContent>
                    <w:p w14:paraId="5F075840" w14:textId="72F71267" w:rsidR="004870CB" w:rsidRPr="004870CB" w:rsidRDefault="004870CB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4870CB">
                        <w:rPr>
                          <w:rFonts w:ascii="Arial" w:hAnsi="Arial" w:cs="Arial"/>
                          <w:b/>
                        </w:rPr>
                        <w:t>A</w:t>
                      </w:r>
                      <w:r w:rsidR="00D176CB" w:rsidRPr="004870CB">
                        <w:rPr>
                          <w:rFonts w:ascii="Arial" w:hAnsi="Arial" w:cs="Arial"/>
                          <w:b/>
                          <w:noProof/>
                          <w:lang w:eastAsia="en-GB"/>
                        </w:rPr>
                        <w:drawing>
                          <wp:inline distT="0" distB="0" distL="0" distR="0" wp14:anchorId="257D1C5B" wp14:editId="0834F712">
                            <wp:extent cx="60960" cy="7620"/>
                            <wp:effectExtent l="0" t="0" r="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" cy="7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235A0">
        <w:rPr>
          <w:rFonts w:ascii="Arial" w:hAnsi="Arial" w:cs="Arial"/>
          <w:noProof/>
          <w:sz w:val="20"/>
          <w:lang w:eastAsia="en-GB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858AF0E" wp14:editId="50A92887">
                <wp:simplePos x="0" y="0"/>
                <wp:positionH relativeFrom="column">
                  <wp:posOffset>2153920</wp:posOffset>
                </wp:positionH>
                <wp:positionV relativeFrom="paragraph">
                  <wp:posOffset>76835</wp:posOffset>
                </wp:positionV>
                <wp:extent cx="247650" cy="266700"/>
                <wp:effectExtent l="0" t="635" r="635" b="0"/>
                <wp:wrapNone/>
                <wp:docPr id="6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514C9D" w14:textId="043181EF" w:rsidR="002B1004" w:rsidRPr="004870CB" w:rsidRDefault="00E46AD3" w:rsidP="002B1004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A</w:t>
                            </w:r>
                            <w:r w:rsidR="00D176CB" w:rsidRPr="004870CB">
                              <w:rPr>
                                <w:rFonts w:ascii="Arial" w:hAnsi="Arial" w:cs="Arial"/>
                                <w:b/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4203B418" wp14:editId="131C7391">
                                  <wp:extent cx="60960" cy="7620"/>
                                  <wp:effectExtent l="0" t="0" r="0" b="0"/>
                                  <wp:docPr id="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" cy="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58AF0E" id="Text Box 19" o:spid="_x0000_s1030" type="#_x0000_t202" style="position:absolute;left:0;text-align:left;margin-left:169.6pt;margin-top:6.05pt;width:19.5pt;height:21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" stroked="f">
                <v:textbox>
                  <w:txbxContent>
                    <w:p w14:paraId="71514C9D" w14:textId="043181EF" w:rsidR="002B1004" w:rsidRPr="004870CB" w:rsidRDefault="00E46AD3" w:rsidP="002B1004">
                      <w:pPr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A</w:t>
                      </w:r>
                      <w:r w:rsidR="00D176CB" w:rsidRPr="004870CB">
                        <w:rPr>
                          <w:rFonts w:ascii="Arial" w:hAnsi="Arial" w:cs="Arial"/>
                          <w:b/>
                          <w:noProof/>
                          <w:lang w:eastAsia="en-GB"/>
                        </w:rPr>
                        <w:drawing>
                          <wp:inline distT="0" distB="0" distL="0" distR="0" wp14:anchorId="4203B418" wp14:editId="131C7391">
                            <wp:extent cx="60960" cy="7620"/>
                            <wp:effectExtent l="0" t="0" r="0" b="0"/>
                            <wp:docPr id="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" cy="7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8D4ED25" w14:textId="31599D77" w:rsidR="00FC7D45" w:rsidRDefault="00FC7D45">
      <w:pPr>
        <w:jc w:val="both"/>
        <w:rPr>
          <w:rFonts w:ascii="Arial" w:hAnsi="Arial" w:cs="Arial"/>
          <w:sz w:val="22"/>
        </w:rPr>
      </w:pPr>
    </w:p>
    <w:p w14:paraId="3B9A706B" w14:textId="4DB4CCD0" w:rsidR="00FC7D45" w:rsidRDefault="003235A0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  <w:lang w:eastAsia="en-GB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3650EB9" wp14:editId="07AACE04">
                <wp:simplePos x="0" y="0"/>
                <wp:positionH relativeFrom="column">
                  <wp:posOffset>3097529</wp:posOffset>
                </wp:positionH>
                <wp:positionV relativeFrom="paragraph">
                  <wp:posOffset>82550</wp:posOffset>
                </wp:positionV>
                <wp:extent cx="676275" cy="99060"/>
                <wp:effectExtent l="38100" t="57150" r="28575" b="34290"/>
                <wp:wrapNone/>
                <wp:docPr id="46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76275" cy="990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5DE6DA" id="AutoShape 55" o:spid="_x0000_s1026" type="#_x0000_t32" style="position:absolute;margin-left:243.9pt;margin-top:6.5pt;width:53.25pt;height:7.8pt;flip:x 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">
                <v:stroke endarrow="block"/>
              </v:shape>
            </w:pict>
          </mc:Fallback>
        </mc:AlternateContent>
      </w:r>
    </w:p>
    <w:p w14:paraId="2ED799C1" w14:textId="03A2D16F" w:rsidR="00FC7D45" w:rsidRDefault="003235A0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0"/>
          <w:lang w:eastAsia="en-GB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F48CF73" wp14:editId="58D40DFA">
                <wp:simplePos x="0" y="0"/>
                <wp:positionH relativeFrom="column">
                  <wp:posOffset>2792730</wp:posOffset>
                </wp:positionH>
                <wp:positionV relativeFrom="paragraph">
                  <wp:posOffset>48895</wp:posOffset>
                </wp:positionV>
                <wp:extent cx="247650" cy="266700"/>
                <wp:effectExtent l="0" t="4445" r="0" b="0"/>
                <wp:wrapNone/>
                <wp:docPr id="56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B55BB" w14:textId="42B3F7F1" w:rsidR="002B1004" w:rsidRPr="004870CB" w:rsidRDefault="00E46AD3" w:rsidP="002B1004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B</w:t>
                            </w:r>
                            <w:r w:rsidR="00D176CB" w:rsidRPr="004870CB">
                              <w:rPr>
                                <w:rFonts w:ascii="Arial" w:hAnsi="Arial" w:cs="Arial"/>
                                <w:b/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06EDCF33" wp14:editId="1932BFDA">
                                  <wp:extent cx="60960" cy="7620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" cy="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48CF73" id="Text Box 22" o:spid="_x0000_s1031" type="#_x0000_t202" style="position:absolute;left:0;text-align:left;margin-left:219.9pt;margin-top:3.85pt;width:19.5pt;height:21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" stroked="f">
                <v:textbox>
                  <w:txbxContent>
                    <w:p w14:paraId="143B55BB" w14:textId="42B3F7F1" w:rsidR="002B1004" w:rsidRPr="004870CB" w:rsidRDefault="00E46AD3" w:rsidP="002B1004">
                      <w:pPr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B</w:t>
                      </w:r>
                      <w:r w:rsidR="00D176CB" w:rsidRPr="004870CB">
                        <w:rPr>
                          <w:rFonts w:ascii="Arial" w:hAnsi="Arial" w:cs="Arial"/>
                          <w:b/>
                          <w:noProof/>
                          <w:lang w:eastAsia="en-GB"/>
                        </w:rPr>
                        <w:drawing>
                          <wp:inline distT="0" distB="0" distL="0" distR="0" wp14:anchorId="06EDCF33" wp14:editId="1932BFDA">
                            <wp:extent cx="60960" cy="7620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" cy="7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03255A2" w14:textId="7B8A5D87" w:rsidR="00FC7D45" w:rsidRDefault="00FC7D45">
      <w:pPr>
        <w:jc w:val="both"/>
        <w:rPr>
          <w:rFonts w:ascii="Arial" w:hAnsi="Arial" w:cs="Arial"/>
          <w:sz w:val="22"/>
        </w:rPr>
      </w:pPr>
    </w:p>
    <w:p w14:paraId="38776723" w14:textId="4C57B2C9" w:rsidR="009E35BA" w:rsidRPr="00D17A2E" w:rsidRDefault="009E35BA" w:rsidP="009E35BA">
      <w:pPr>
        <w:rPr>
          <w:rFonts w:ascii="Arial" w:hAnsi="Arial" w:cs="Arial"/>
          <w:b/>
          <w:bCs/>
          <w:sz w:val="22"/>
          <w:szCs w:val="22"/>
        </w:rPr>
      </w:pPr>
      <w:r w:rsidRPr="00D17A2E">
        <w:rPr>
          <w:rFonts w:ascii="Arial" w:hAnsi="Arial" w:cs="Arial"/>
          <w:b/>
          <w:bCs/>
          <w:sz w:val="22"/>
          <w:szCs w:val="22"/>
        </w:rPr>
        <w:t>T</w:t>
      </w:r>
      <w:r w:rsidR="00B72B71">
        <w:rPr>
          <w:rFonts w:ascii="Arial" w:hAnsi="Arial" w:cs="Arial"/>
          <w:b/>
          <w:bCs/>
          <w:sz w:val="22"/>
          <w:szCs w:val="22"/>
        </w:rPr>
        <w:t>iming Data</w:t>
      </w:r>
      <w:r w:rsidRPr="00D17A2E">
        <w:rPr>
          <w:rFonts w:ascii="Arial" w:hAnsi="Arial" w:cs="Arial"/>
          <w:b/>
          <w:bCs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1417"/>
      </w:tblGrid>
      <w:tr w:rsidR="009E35BA" w14:paraId="25587B4C" w14:textId="77777777" w:rsidTr="00170A5F">
        <w:tc>
          <w:tcPr>
            <w:tcW w:w="5382" w:type="dxa"/>
          </w:tcPr>
          <w:p w14:paraId="57BC8E91" w14:textId="239A3671" w:rsidR="009E35BA" w:rsidRPr="00D17A2E" w:rsidRDefault="009E35BA" w:rsidP="00170A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7A2E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*</w:t>
            </w:r>
          </w:p>
        </w:tc>
        <w:tc>
          <w:tcPr>
            <w:tcW w:w="1417" w:type="dxa"/>
          </w:tcPr>
          <w:p w14:paraId="77B63D3E" w14:textId="77777777" w:rsidR="009E35BA" w:rsidRPr="00D17A2E" w:rsidRDefault="009E35BA" w:rsidP="00170A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7A2E">
              <w:rPr>
                <w:rFonts w:ascii="Arial" w:hAnsi="Arial" w:cs="Arial"/>
                <w:b/>
                <w:bCs/>
                <w:sz w:val="22"/>
                <w:szCs w:val="22"/>
              </w:rPr>
              <w:t>Timing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(s)</w:t>
            </w:r>
          </w:p>
        </w:tc>
      </w:tr>
      <w:tr w:rsidR="009E35BA" w14:paraId="12BA72B7" w14:textId="77777777" w:rsidTr="00170A5F">
        <w:tc>
          <w:tcPr>
            <w:tcW w:w="5382" w:type="dxa"/>
          </w:tcPr>
          <w:p w14:paraId="4E7ECB2E" w14:textId="2AFC8101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  <w:r w:rsidRPr="00D17A2E">
              <w:rPr>
                <w:rFonts w:ascii="Arial" w:hAnsi="Arial" w:cs="Arial"/>
                <w:sz w:val="22"/>
                <w:szCs w:val="22"/>
              </w:rPr>
              <w:t>Traffic Stage Minimum Green</w:t>
            </w:r>
          </w:p>
        </w:tc>
        <w:tc>
          <w:tcPr>
            <w:tcW w:w="1417" w:type="dxa"/>
          </w:tcPr>
          <w:p w14:paraId="714582DE" w14:textId="282DD9C4" w:rsidR="009E35BA" w:rsidRPr="00D17A2E" w:rsidRDefault="009C4FCC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</w:tr>
      <w:tr w:rsidR="009E35BA" w14:paraId="0495AEE8" w14:textId="77777777" w:rsidTr="00170A5F">
        <w:tc>
          <w:tcPr>
            <w:tcW w:w="5382" w:type="dxa"/>
          </w:tcPr>
          <w:p w14:paraId="15CF97E5" w14:textId="77777777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  <w:r w:rsidRPr="00D17A2E">
              <w:rPr>
                <w:rFonts w:ascii="Arial" w:hAnsi="Arial" w:cs="Arial"/>
                <w:sz w:val="22"/>
                <w:szCs w:val="22"/>
              </w:rPr>
              <w:t xml:space="preserve">Traffic Stage </w:t>
            </w:r>
            <w:r>
              <w:rPr>
                <w:rFonts w:ascii="Arial" w:hAnsi="Arial" w:cs="Arial"/>
                <w:sz w:val="22"/>
                <w:szCs w:val="22"/>
              </w:rPr>
              <w:t>M</w:t>
            </w:r>
            <w:r w:rsidRPr="00D17A2E">
              <w:rPr>
                <w:rFonts w:ascii="Arial" w:hAnsi="Arial" w:cs="Arial"/>
                <w:sz w:val="22"/>
                <w:szCs w:val="22"/>
              </w:rPr>
              <w:t>aximum Green</w:t>
            </w:r>
          </w:p>
        </w:tc>
        <w:tc>
          <w:tcPr>
            <w:tcW w:w="1417" w:type="dxa"/>
          </w:tcPr>
          <w:p w14:paraId="5802F59F" w14:textId="77777777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120</w:t>
            </w:r>
          </w:p>
        </w:tc>
      </w:tr>
      <w:tr w:rsidR="009E35BA" w14:paraId="0BA1357F" w14:textId="77777777" w:rsidTr="00170A5F">
        <w:tc>
          <w:tcPr>
            <w:tcW w:w="5382" w:type="dxa"/>
          </w:tcPr>
          <w:p w14:paraId="7D639B19" w14:textId="77777777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141FD59" w14:textId="77777777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E35BA" w14:paraId="0835F000" w14:textId="77777777" w:rsidTr="00170A5F">
        <w:tc>
          <w:tcPr>
            <w:tcW w:w="5382" w:type="dxa"/>
          </w:tcPr>
          <w:p w14:paraId="428E0DD9" w14:textId="7C7D5442" w:rsidR="009E35BA" w:rsidRPr="00D17A2E" w:rsidRDefault="00F16022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Ped Period 2</w:t>
            </w:r>
            <w:r w:rsidR="009E35BA" w:rsidRPr="00D17A2E">
              <w:rPr>
                <w:rFonts w:ascii="Arial" w:hAnsi="Arial" w:cs="Arial"/>
                <w:sz w:val="22"/>
                <w:szCs w:val="22"/>
              </w:rPr>
              <w:t>:  Leaving Amber</w:t>
            </w:r>
          </w:p>
        </w:tc>
        <w:tc>
          <w:tcPr>
            <w:tcW w:w="1417" w:type="dxa"/>
          </w:tcPr>
          <w:p w14:paraId="5EB606F6" w14:textId="77777777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  <w:r w:rsidRPr="00D17A2E"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  <w:tr w:rsidR="009E35BA" w14:paraId="5BE83AD5" w14:textId="77777777" w:rsidTr="00170A5F">
        <w:tc>
          <w:tcPr>
            <w:tcW w:w="5382" w:type="dxa"/>
          </w:tcPr>
          <w:p w14:paraId="1844E14E" w14:textId="3F95AA38" w:rsidR="009E35BA" w:rsidRPr="00D17A2E" w:rsidRDefault="00F16022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Ped Period 3</w:t>
            </w:r>
            <w:r w:rsidR="009E35BA" w:rsidRPr="00D17A2E">
              <w:rPr>
                <w:rFonts w:ascii="Arial" w:hAnsi="Arial" w:cs="Arial"/>
                <w:sz w:val="22"/>
                <w:szCs w:val="22"/>
              </w:rPr>
              <w:t>:  Gap Change/ Max Change</w:t>
            </w:r>
            <w:r>
              <w:rPr>
                <w:rFonts w:ascii="Arial" w:hAnsi="Arial" w:cs="Arial"/>
                <w:sz w:val="22"/>
                <w:szCs w:val="22"/>
              </w:rPr>
              <w:t xml:space="preserve"> (PAR)</w:t>
            </w:r>
          </w:p>
        </w:tc>
        <w:tc>
          <w:tcPr>
            <w:tcW w:w="1417" w:type="dxa"/>
          </w:tcPr>
          <w:p w14:paraId="258434BF" w14:textId="3A8B5CC2" w:rsidR="009E35BA" w:rsidRPr="00D17A2E" w:rsidRDefault="00FE6A8B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9C4FCC">
              <w:rPr>
                <w:rFonts w:ascii="Arial" w:hAnsi="Arial" w:cs="Arial"/>
                <w:sz w:val="22"/>
                <w:szCs w:val="22"/>
              </w:rPr>
              <w:t xml:space="preserve"> – 3 </w:t>
            </w:r>
          </w:p>
        </w:tc>
      </w:tr>
      <w:tr w:rsidR="009E35BA" w14:paraId="4F8690D0" w14:textId="77777777" w:rsidTr="00170A5F">
        <w:tc>
          <w:tcPr>
            <w:tcW w:w="5382" w:type="dxa"/>
          </w:tcPr>
          <w:p w14:paraId="7725E71A" w14:textId="3884FF76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  <w:r w:rsidRPr="00D17A2E">
              <w:rPr>
                <w:rFonts w:ascii="Arial" w:hAnsi="Arial" w:cs="Arial"/>
                <w:sz w:val="22"/>
                <w:szCs w:val="22"/>
              </w:rPr>
              <w:t xml:space="preserve">Ped </w:t>
            </w:r>
            <w:r w:rsidR="00F16022">
              <w:rPr>
                <w:rFonts w:ascii="Arial" w:hAnsi="Arial" w:cs="Arial"/>
                <w:sz w:val="22"/>
                <w:szCs w:val="22"/>
              </w:rPr>
              <w:t>Period 4</w:t>
            </w:r>
            <w:r w:rsidRPr="00D17A2E">
              <w:rPr>
                <w:rFonts w:ascii="Arial" w:hAnsi="Arial" w:cs="Arial"/>
                <w:sz w:val="22"/>
                <w:szCs w:val="22"/>
              </w:rPr>
              <w:t>:  Green Man</w:t>
            </w:r>
            <w:r w:rsidR="00F16022">
              <w:rPr>
                <w:rFonts w:ascii="Arial" w:hAnsi="Arial" w:cs="Arial"/>
                <w:sz w:val="22"/>
                <w:szCs w:val="22"/>
              </w:rPr>
              <w:t xml:space="preserve"> (MIN)</w:t>
            </w:r>
          </w:p>
        </w:tc>
        <w:tc>
          <w:tcPr>
            <w:tcW w:w="1417" w:type="dxa"/>
          </w:tcPr>
          <w:p w14:paraId="041FB59A" w14:textId="0A7C7995" w:rsidR="009E35BA" w:rsidRPr="00D17A2E" w:rsidRDefault="009C4FCC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</w:tr>
      <w:tr w:rsidR="009E35BA" w14:paraId="70C95C7E" w14:textId="77777777" w:rsidTr="00170A5F">
        <w:tc>
          <w:tcPr>
            <w:tcW w:w="5382" w:type="dxa"/>
          </w:tcPr>
          <w:p w14:paraId="786E5A6B" w14:textId="2D38CA7E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  <w:r w:rsidRPr="00D17A2E">
              <w:rPr>
                <w:rFonts w:ascii="Arial" w:hAnsi="Arial" w:cs="Arial"/>
                <w:sz w:val="22"/>
                <w:szCs w:val="22"/>
              </w:rPr>
              <w:t xml:space="preserve">Ped </w:t>
            </w:r>
            <w:r w:rsidR="00F16022">
              <w:rPr>
                <w:rFonts w:ascii="Arial" w:hAnsi="Arial" w:cs="Arial"/>
                <w:sz w:val="22"/>
                <w:szCs w:val="22"/>
              </w:rPr>
              <w:t>Period 5</w:t>
            </w:r>
            <w:r w:rsidRPr="00D17A2E">
              <w:rPr>
                <w:rFonts w:ascii="Arial" w:hAnsi="Arial" w:cs="Arial"/>
                <w:sz w:val="22"/>
                <w:szCs w:val="22"/>
              </w:rPr>
              <w:t xml:space="preserve">:  </w:t>
            </w:r>
            <w:r w:rsidR="00F16022">
              <w:rPr>
                <w:rFonts w:ascii="Arial" w:hAnsi="Arial" w:cs="Arial"/>
                <w:sz w:val="22"/>
                <w:szCs w:val="22"/>
              </w:rPr>
              <w:t>Black Out (PBT)</w:t>
            </w:r>
          </w:p>
        </w:tc>
        <w:tc>
          <w:tcPr>
            <w:tcW w:w="1417" w:type="dxa"/>
          </w:tcPr>
          <w:p w14:paraId="3C8FB96D" w14:textId="4A5CB9D3" w:rsidR="009E35BA" w:rsidRPr="00D17A2E" w:rsidRDefault="009C4FCC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  <w:tr w:rsidR="009E35BA" w14:paraId="0B4A7C5F" w14:textId="77777777" w:rsidTr="00170A5F">
        <w:tc>
          <w:tcPr>
            <w:tcW w:w="5382" w:type="dxa"/>
          </w:tcPr>
          <w:p w14:paraId="77EE3C11" w14:textId="267E3C33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  <w:r w:rsidRPr="00D17A2E">
              <w:rPr>
                <w:rFonts w:ascii="Arial" w:hAnsi="Arial" w:cs="Arial"/>
                <w:sz w:val="22"/>
                <w:szCs w:val="22"/>
              </w:rPr>
              <w:t xml:space="preserve">Ped </w:t>
            </w:r>
            <w:r w:rsidR="00F16022">
              <w:rPr>
                <w:rFonts w:ascii="Arial" w:hAnsi="Arial" w:cs="Arial"/>
                <w:sz w:val="22"/>
                <w:szCs w:val="22"/>
              </w:rPr>
              <w:t>Period 6</w:t>
            </w:r>
            <w:r w:rsidRPr="00D17A2E">
              <w:rPr>
                <w:rFonts w:ascii="Arial" w:hAnsi="Arial" w:cs="Arial"/>
                <w:sz w:val="22"/>
                <w:szCs w:val="22"/>
              </w:rPr>
              <w:t xml:space="preserve">:  </w:t>
            </w:r>
            <w:r w:rsidR="00F16022">
              <w:rPr>
                <w:rFonts w:ascii="Arial" w:hAnsi="Arial" w:cs="Arial"/>
                <w:sz w:val="22"/>
                <w:szCs w:val="22"/>
              </w:rPr>
              <w:t>On Crossing Extensions (CMX)</w:t>
            </w:r>
          </w:p>
        </w:tc>
        <w:tc>
          <w:tcPr>
            <w:tcW w:w="1417" w:type="dxa"/>
          </w:tcPr>
          <w:p w14:paraId="09834068" w14:textId="2D5FAC2B" w:rsidR="009E35BA" w:rsidRPr="00D17A2E" w:rsidRDefault="009C4FCC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</w:tr>
      <w:tr w:rsidR="009E35BA" w14:paraId="4BFD9703" w14:textId="77777777" w:rsidTr="00170A5F">
        <w:tc>
          <w:tcPr>
            <w:tcW w:w="5382" w:type="dxa"/>
          </w:tcPr>
          <w:p w14:paraId="439210E4" w14:textId="411E8B0C" w:rsidR="009E35BA" w:rsidRPr="00D17A2E" w:rsidRDefault="00F16022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Ped Period 7:  All Red (CDY)</w:t>
            </w:r>
          </w:p>
        </w:tc>
        <w:tc>
          <w:tcPr>
            <w:tcW w:w="1417" w:type="dxa"/>
          </w:tcPr>
          <w:p w14:paraId="559EE680" w14:textId="70E9FE6B" w:rsidR="009E35BA" w:rsidRPr="00D17A2E" w:rsidRDefault="009C4FCC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F16022" w14:paraId="05E6DD20" w14:textId="77777777" w:rsidTr="00170A5F">
        <w:tc>
          <w:tcPr>
            <w:tcW w:w="5382" w:type="dxa"/>
          </w:tcPr>
          <w:p w14:paraId="124E0421" w14:textId="4E3C249F" w:rsidR="00F16022" w:rsidRDefault="00F16022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Ped Period 8:  All Red (CRD)</w:t>
            </w:r>
          </w:p>
        </w:tc>
        <w:tc>
          <w:tcPr>
            <w:tcW w:w="1417" w:type="dxa"/>
          </w:tcPr>
          <w:p w14:paraId="56012B4C" w14:textId="7455BF5A" w:rsidR="00F16022" w:rsidRDefault="00F16022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F16022" w14:paraId="600FE40C" w14:textId="77777777" w:rsidTr="00170A5F">
        <w:tc>
          <w:tcPr>
            <w:tcW w:w="5382" w:type="dxa"/>
          </w:tcPr>
          <w:p w14:paraId="1B8A6EFC" w14:textId="34B65278" w:rsidR="00F16022" w:rsidRDefault="00F16022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Ped Period 9:  Starting Amber</w:t>
            </w:r>
          </w:p>
        </w:tc>
        <w:tc>
          <w:tcPr>
            <w:tcW w:w="1417" w:type="dxa"/>
          </w:tcPr>
          <w:p w14:paraId="28D07471" w14:textId="5E27D6CF" w:rsidR="00F16022" w:rsidRDefault="00F16022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9E35BA" w14:paraId="0AF8F521" w14:textId="77777777" w:rsidTr="00170A5F">
        <w:tc>
          <w:tcPr>
            <w:tcW w:w="5382" w:type="dxa"/>
          </w:tcPr>
          <w:p w14:paraId="5A97381D" w14:textId="77777777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  <w:r w:rsidRPr="00D17A2E">
              <w:rPr>
                <w:rFonts w:ascii="Arial" w:hAnsi="Arial" w:cs="Arial"/>
                <w:sz w:val="22"/>
                <w:szCs w:val="22"/>
              </w:rPr>
              <w:t>SDE Extension</w:t>
            </w:r>
          </w:p>
        </w:tc>
        <w:tc>
          <w:tcPr>
            <w:tcW w:w="1417" w:type="dxa"/>
          </w:tcPr>
          <w:p w14:paraId="76508B32" w14:textId="2DBA8307" w:rsidR="009E35BA" w:rsidRPr="00D17A2E" w:rsidRDefault="009C4FCC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9E35BA" w14:paraId="52F19206" w14:textId="77777777" w:rsidTr="00170A5F">
        <w:tc>
          <w:tcPr>
            <w:tcW w:w="5382" w:type="dxa"/>
          </w:tcPr>
          <w:p w14:paraId="0BE09F20" w14:textId="77777777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  <w:r w:rsidRPr="00D17A2E">
              <w:rPr>
                <w:rFonts w:ascii="Arial" w:hAnsi="Arial" w:cs="Arial"/>
                <w:sz w:val="22"/>
                <w:szCs w:val="22"/>
              </w:rPr>
              <w:t>RLM Extensions</w:t>
            </w:r>
          </w:p>
        </w:tc>
        <w:tc>
          <w:tcPr>
            <w:tcW w:w="1417" w:type="dxa"/>
          </w:tcPr>
          <w:p w14:paraId="43454194" w14:textId="550C9A70" w:rsidR="009E35BA" w:rsidRPr="00D17A2E" w:rsidRDefault="009C4FCC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9E35BA" w14:paraId="6799C4F2" w14:textId="77777777" w:rsidTr="00170A5F">
        <w:tc>
          <w:tcPr>
            <w:tcW w:w="5382" w:type="dxa"/>
          </w:tcPr>
          <w:p w14:paraId="0DE56ABC" w14:textId="77777777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53C5BC8" w14:textId="77777777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6AB7645" w14:textId="5D22500E" w:rsidR="00B72B71" w:rsidRDefault="00B72B71" w:rsidP="009E35BA">
      <w:pPr>
        <w:rPr>
          <w:rFonts w:ascii="Arial" w:hAnsi="Arial" w:cs="Arial"/>
          <w:sz w:val="22"/>
          <w:szCs w:val="22"/>
        </w:rPr>
      </w:pPr>
    </w:p>
    <w:p w14:paraId="08661968" w14:textId="77777777" w:rsidR="00FE6A8B" w:rsidRDefault="00FE6A8B" w:rsidP="009E35BA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FE6A8B" w14:paraId="48A617F5" w14:textId="77777777" w:rsidTr="003E7693">
        <w:tc>
          <w:tcPr>
            <w:tcW w:w="1925" w:type="dxa"/>
          </w:tcPr>
          <w:p w14:paraId="0E751E96" w14:textId="77777777" w:rsidR="00FE6A8B" w:rsidRDefault="00FE6A8B" w:rsidP="003E76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25" w:type="dxa"/>
          </w:tcPr>
          <w:p w14:paraId="3E232594" w14:textId="77777777" w:rsidR="00FE6A8B" w:rsidRDefault="00FE6A8B" w:rsidP="003E76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Min</w:t>
            </w:r>
          </w:p>
        </w:tc>
        <w:tc>
          <w:tcPr>
            <w:tcW w:w="1926" w:type="dxa"/>
          </w:tcPr>
          <w:p w14:paraId="6565645F" w14:textId="77777777" w:rsidR="00FE6A8B" w:rsidRDefault="00FE6A8B" w:rsidP="003E76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Max</w:t>
            </w:r>
          </w:p>
        </w:tc>
        <w:tc>
          <w:tcPr>
            <w:tcW w:w="1926" w:type="dxa"/>
          </w:tcPr>
          <w:p w14:paraId="7DC886E5" w14:textId="77777777" w:rsidR="00FE6A8B" w:rsidRDefault="00FE6A8B" w:rsidP="003E76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926" w:type="dxa"/>
          </w:tcPr>
          <w:p w14:paraId="10EBFF19" w14:textId="77777777" w:rsidR="00FE6A8B" w:rsidRDefault="00FE6A8B" w:rsidP="003E76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FE6A8B" w14:paraId="3F72584E" w14:textId="77777777" w:rsidTr="003E7693">
        <w:tc>
          <w:tcPr>
            <w:tcW w:w="1925" w:type="dxa"/>
          </w:tcPr>
          <w:p w14:paraId="26F1DC7C" w14:textId="77777777" w:rsidR="00FE6A8B" w:rsidRDefault="00FE6A8B" w:rsidP="003E76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Stage 1</w:t>
            </w:r>
          </w:p>
        </w:tc>
        <w:tc>
          <w:tcPr>
            <w:tcW w:w="1925" w:type="dxa"/>
          </w:tcPr>
          <w:p w14:paraId="27A449A7" w14:textId="77777777" w:rsidR="00FE6A8B" w:rsidRDefault="00FE6A8B" w:rsidP="003E76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926" w:type="dxa"/>
          </w:tcPr>
          <w:p w14:paraId="64AA65E1" w14:textId="77777777" w:rsidR="00FE6A8B" w:rsidRDefault="00FE6A8B" w:rsidP="003E76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120</w:t>
            </w:r>
          </w:p>
        </w:tc>
        <w:tc>
          <w:tcPr>
            <w:tcW w:w="1926" w:type="dxa"/>
          </w:tcPr>
          <w:p w14:paraId="78135D40" w14:textId="77777777" w:rsidR="00FE6A8B" w:rsidRDefault="00FE6A8B" w:rsidP="003E76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1926" w:type="dxa"/>
          </w:tcPr>
          <w:p w14:paraId="19ED4B66" w14:textId="2B83911D" w:rsidR="00FE6A8B" w:rsidRDefault="00306E0B" w:rsidP="003E76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FE6A8B" w14:paraId="1B2193D7" w14:textId="77777777" w:rsidTr="003E7693">
        <w:tc>
          <w:tcPr>
            <w:tcW w:w="1925" w:type="dxa"/>
          </w:tcPr>
          <w:p w14:paraId="20B2706B" w14:textId="77777777" w:rsidR="00FE6A8B" w:rsidRDefault="00FE6A8B" w:rsidP="003E76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Stage 2</w:t>
            </w:r>
          </w:p>
        </w:tc>
        <w:tc>
          <w:tcPr>
            <w:tcW w:w="1925" w:type="dxa"/>
          </w:tcPr>
          <w:p w14:paraId="788F88AB" w14:textId="2EC82FEC" w:rsidR="00FE6A8B" w:rsidRDefault="00FE6A8B" w:rsidP="003E76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926" w:type="dxa"/>
          </w:tcPr>
          <w:p w14:paraId="357AF31F" w14:textId="6D98EE8B" w:rsidR="00FE6A8B" w:rsidRDefault="00BC6D1F" w:rsidP="003E76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1926" w:type="dxa"/>
          </w:tcPr>
          <w:p w14:paraId="48CDAE6C" w14:textId="5ADFA3D8" w:rsidR="00FE6A8B" w:rsidRDefault="005D1815" w:rsidP="003E76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="00FE6A8B">
              <w:rPr>
                <w:rFonts w:ascii="Arial" w:hAnsi="Arial" w:cs="Arial"/>
                <w:sz w:val="22"/>
                <w:szCs w:val="22"/>
              </w:rPr>
              <w:t xml:space="preserve"> to 15</w:t>
            </w:r>
          </w:p>
        </w:tc>
        <w:tc>
          <w:tcPr>
            <w:tcW w:w="1926" w:type="dxa"/>
          </w:tcPr>
          <w:p w14:paraId="15A94DFD" w14:textId="77777777" w:rsidR="00FE6A8B" w:rsidRDefault="00FE6A8B" w:rsidP="003E76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</w:tr>
    </w:tbl>
    <w:p w14:paraId="3B7B90F7" w14:textId="77777777" w:rsidR="00FE6A8B" w:rsidRDefault="00FE6A8B" w:rsidP="009E35BA">
      <w:pPr>
        <w:rPr>
          <w:rFonts w:ascii="Arial" w:hAnsi="Arial" w:cs="Arial"/>
          <w:sz w:val="22"/>
          <w:szCs w:val="22"/>
        </w:rPr>
      </w:pPr>
    </w:p>
    <w:p w14:paraId="0DE8A85E" w14:textId="77777777" w:rsidR="0000126B" w:rsidRDefault="0000126B" w:rsidP="009E35BA">
      <w:pPr>
        <w:rPr>
          <w:rFonts w:ascii="Arial" w:hAnsi="Arial" w:cs="Arial"/>
          <w:sz w:val="22"/>
          <w:szCs w:val="22"/>
        </w:rPr>
      </w:pPr>
    </w:p>
    <w:p w14:paraId="77C77934" w14:textId="362E4E92" w:rsidR="00B72B71" w:rsidRPr="006A0AF1" w:rsidRDefault="00B72B71" w:rsidP="00B72B71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2"/>
        </w:rPr>
        <w:t>Bit Pattern:</w:t>
      </w:r>
      <w:r>
        <w:rPr>
          <w:rFonts w:ascii="Arial" w:hAnsi="Arial" w:cs="Arial"/>
          <w:sz w:val="22"/>
        </w:rPr>
        <w:t xml:space="preserve">  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5"/>
        <w:gridCol w:w="1204"/>
        <w:gridCol w:w="1204"/>
        <w:gridCol w:w="1204"/>
        <w:gridCol w:w="1205"/>
      </w:tblGrid>
      <w:tr w:rsidR="009C4FCC" w:rsidRPr="00B927D5" w14:paraId="78641712" w14:textId="77777777" w:rsidTr="00E36698">
        <w:tc>
          <w:tcPr>
            <w:tcW w:w="1204" w:type="dxa"/>
            <w:shd w:val="clear" w:color="auto" w:fill="auto"/>
          </w:tcPr>
          <w:p w14:paraId="2210A048" w14:textId="3147A9DF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342C68">
              <w:rPr>
                <w:rFonts w:ascii="Arial" w:hAnsi="Arial" w:cs="Arial"/>
                <w:sz w:val="22"/>
              </w:rPr>
              <w:t>F1</w:t>
            </w:r>
          </w:p>
        </w:tc>
        <w:tc>
          <w:tcPr>
            <w:tcW w:w="1204" w:type="dxa"/>
            <w:shd w:val="clear" w:color="auto" w:fill="auto"/>
          </w:tcPr>
          <w:p w14:paraId="72E1BD53" w14:textId="68327DC2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342C68">
              <w:rPr>
                <w:rFonts w:ascii="Arial" w:hAnsi="Arial" w:cs="Arial"/>
                <w:sz w:val="22"/>
              </w:rPr>
              <w:t>#F2</w:t>
            </w:r>
          </w:p>
        </w:tc>
        <w:tc>
          <w:tcPr>
            <w:tcW w:w="1204" w:type="dxa"/>
            <w:shd w:val="clear" w:color="auto" w:fill="auto"/>
          </w:tcPr>
          <w:p w14:paraId="59290AD1" w14:textId="40B551E2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342C68">
              <w:rPr>
                <w:rFonts w:ascii="Arial" w:hAnsi="Arial" w:cs="Arial"/>
                <w:sz w:val="22"/>
              </w:rPr>
              <w:t>D2</w:t>
            </w:r>
          </w:p>
        </w:tc>
        <w:tc>
          <w:tcPr>
            <w:tcW w:w="1205" w:type="dxa"/>
            <w:shd w:val="clear" w:color="auto" w:fill="auto"/>
          </w:tcPr>
          <w:p w14:paraId="1690E2E6" w14:textId="2D13DDF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342C68">
              <w:rPr>
                <w:rFonts w:ascii="Arial" w:hAnsi="Arial" w:cs="Arial"/>
                <w:sz w:val="22"/>
              </w:rPr>
              <w:t>TS</w:t>
            </w:r>
          </w:p>
        </w:tc>
        <w:tc>
          <w:tcPr>
            <w:tcW w:w="1204" w:type="dxa"/>
            <w:shd w:val="clear" w:color="auto" w:fill="auto"/>
          </w:tcPr>
          <w:p w14:paraId="4F5D4568" w14:textId="5165A806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342C68">
              <w:rPr>
                <w:rFonts w:ascii="Arial" w:hAnsi="Arial" w:cs="Arial"/>
                <w:sz w:val="22"/>
              </w:rPr>
              <w:t>MO</w:t>
            </w:r>
          </w:p>
        </w:tc>
        <w:tc>
          <w:tcPr>
            <w:tcW w:w="1204" w:type="dxa"/>
            <w:shd w:val="clear" w:color="auto" w:fill="auto"/>
          </w:tcPr>
          <w:p w14:paraId="483C74EE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</w:p>
        </w:tc>
        <w:tc>
          <w:tcPr>
            <w:tcW w:w="1204" w:type="dxa"/>
            <w:shd w:val="clear" w:color="auto" w:fill="auto"/>
          </w:tcPr>
          <w:p w14:paraId="525EB99C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</w:p>
        </w:tc>
        <w:tc>
          <w:tcPr>
            <w:tcW w:w="1205" w:type="dxa"/>
            <w:shd w:val="clear" w:color="auto" w:fill="auto"/>
          </w:tcPr>
          <w:p w14:paraId="170365C6" w14:textId="4CB950A9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8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>
              <w:rPr>
                <w:rFonts w:ascii="Arial" w:hAnsi="Arial" w:cs="Arial"/>
                <w:sz w:val="22"/>
              </w:rPr>
              <w:t>MTO</w:t>
            </w:r>
          </w:p>
        </w:tc>
      </w:tr>
      <w:tr w:rsidR="009C4FCC" w:rsidRPr="00B927D5" w14:paraId="4DAF9A6F" w14:textId="77777777" w:rsidTr="00E36698">
        <w:tc>
          <w:tcPr>
            <w:tcW w:w="1204" w:type="dxa"/>
            <w:shd w:val="clear" w:color="auto" w:fill="auto"/>
          </w:tcPr>
          <w:p w14:paraId="32D60BF2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9=</w:t>
            </w:r>
            <w:r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204" w:type="dxa"/>
            <w:shd w:val="clear" w:color="auto" w:fill="auto"/>
          </w:tcPr>
          <w:p w14:paraId="589506DF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10=</w:t>
            </w:r>
            <w:r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204" w:type="dxa"/>
            <w:shd w:val="clear" w:color="auto" w:fill="auto"/>
          </w:tcPr>
          <w:p w14:paraId="68358F8C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11= </w:t>
            </w:r>
          </w:p>
        </w:tc>
        <w:tc>
          <w:tcPr>
            <w:tcW w:w="1205" w:type="dxa"/>
            <w:shd w:val="clear" w:color="auto" w:fill="auto"/>
          </w:tcPr>
          <w:p w14:paraId="69D0D555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12= </w:t>
            </w:r>
          </w:p>
        </w:tc>
        <w:tc>
          <w:tcPr>
            <w:tcW w:w="1204" w:type="dxa"/>
            <w:shd w:val="clear" w:color="auto" w:fill="auto"/>
          </w:tcPr>
          <w:p w14:paraId="0B95182A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13= </w:t>
            </w:r>
          </w:p>
        </w:tc>
        <w:tc>
          <w:tcPr>
            <w:tcW w:w="1204" w:type="dxa"/>
            <w:shd w:val="clear" w:color="auto" w:fill="auto"/>
          </w:tcPr>
          <w:p w14:paraId="71CCC784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14= </w:t>
            </w:r>
          </w:p>
        </w:tc>
        <w:tc>
          <w:tcPr>
            <w:tcW w:w="1204" w:type="dxa"/>
            <w:shd w:val="clear" w:color="auto" w:fill="auto"/>
          </w:tcPr>
          <w:p w14:paraId="580EFF00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15= </w:t>
            </w:r>
          </w:p>
        </w:tc>
        <w:tc>
          <w:tcPr>
            <w:tcW w:w="1205" w:type="dxa"/>
            <w:shd w:val="clear" w:color="auto" w:fill="auto"/>
          </w:tcPr>
          <w:p w14:paraId="52597A24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16= </w:t>
            </w:r>
          </w:p>
        </w:tc>
      </w:tr>
    </w:tbl>
    <w:p w14:paraId="64C4689E" w14:textId="77777777" w:rsidR="009C4FCC" w:rsidRDefault="009C4FCC" w:rsidP="009C4FCC">
      <w:pPr>
        <w:jc w:val="both"/>
        <w:rPr>
          <w:rFonts w:ascii="Arial" w:hAnsi="Arial" w:cs="Arial"/>
          <w:sz w:val="22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5"/>
        <w:gridCol w:w="1204"/>
        <w:gridCol w:w="1204"/>
        <w:gridCol w:w="1204"/>
        <w:gridCol w:w="1205"/>
      </w:tblGrid>
      <w:tr w:rsidR="009C4FCC" w:rsidRPr="00B927D5" w14:paraId="5B35F400" w14:textId="77777777" w:rsidTr="00E36698"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E5C80" w14:textId="4B1F8E8D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>
              <w:rPr>
                <w:rFonts w:ascii="Arial" w:hAnsi="Arial" w:cs="Arial"/>
                <w:sz w:val="22"/>
              </w:rPr>
              <w:t>G</w:t>
            </w:r>
            <w:r w:rsidR="00342C68"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F71F2" w14:textId="65DFD403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342C68">
              <w:rPr>
                <w:rFonts w:ascii="Arial" w:hAnsi="Arial" w:cs="Arial"/>
                <w:sz w:val="22"/>
              </w:rPr>
              <w:t>G2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3036B" w14:textId="72357E5B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342C68">
              <w:rPr>
                <w:rFonts w:ascii="Arial" w:hAnsi="Arial" w:cs="Arial"/>
                <w:sz w:val="22"/>
              </w:rPr>
              <w:t>DR2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6E3AE" w14:textId="1032761B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>
              <w:rPr>
                <w:rFonts w:ascii="Arial" w:hAnsi="Arial" w:cs="Arial"/>
                <w:sz w:val="22"/>
              </w:rPr>
              <w:t>CS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972D1" w14:textId="7024011A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>
              <w:rPr>
                <w:rFonts w:ascii="Arial" w:hAnsi="Arial" w:cs="Arial"/>
                <w:sz w:val="22"/>
              </w:rPr>
              <w:t>CF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65EEB" w14:textId="5009C5EA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>
              <w:rPr>
                <w:rFonts w:ascii="Arial" w:hAnsi="Arial" w:cs="Arial"/>
                <w:sz w:val="22"/>
              </w:rPr>
              <w:t>DF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4308A" w14:textId="62FA90A0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>
              <w:rPr>
                <w:rFonts w:ascii="Arial" w:hAnsi="Arial" w:cs="Arial"/>
                <w:sz w:val="22"/>
              </w:rPr>
              <w:t>LF1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70FCC" w14:textId="56B79672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8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>
              <w:rPr>
                <w:rFonts w:ascii="Arial" w:hAnsi="Arial" w:cs="Arial"/>
                <w:sz w:val="22"/>
              </w:rPr>
              <w:t>LF2</w:t>
            </w:r>
          </w:p>
        </w:tc>
      </w:tr>
      <w:tr w:rsidR="009C4FCC" w:rsidRPr="00B927D5" w14:paraId="75C3CAC9" w14:textId="77777777" w:rsidTr="00E36698"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DE9D9C" w14:textId="71A938E5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9=</w:t>
            </w:r>
            <w:r>
              <w:rPr>
                <w:rFonts w:ascii="Arial" w:hAnsi="Arial" w:cs="Arial"/>
                <w:sz w:val="22"/>
              </w:rPr>
              <w:t xml:space="preserve"> RR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13BF1" w14:textId="4990517A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10=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="00342C68">
              <w:rPr>
                <w:rFonts w:ascii="Arial" w:hAnsi="Arial" w:cs="Arial"/>
                <w:sz w:val="22"/>
              </w:rPr>
              <w:t>MR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57752" w14:textId="767144A9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11= </w:t>
            </w:r>
            <w:r w:rsidR="00342C68">
              <w:rPr>
                <w:rFonts w:ascii="Arial" w:hAnsi="Arial" w:cs="Arial"/>
                <w:sz w:val="22"/>
              </w:rPr>
              <w:t>ML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F7EC6" w14:textId="68FB8DBE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12= </w:t>
            </w:r>
            <w:r w:rsidR="00342C68">
              <w:rPr>
                <w:rFonts w:ascii="Arial" w:hAnsi="Arial" w:cs="Arial"/>
                <w:sz w:val="22"/>
              </w:rPr>
              <w:t>MF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F40AF" w14:textId="15799E13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13= 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12960" w14:textId="56BCC10E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14= </w:t>
            </w:r>
            <w:r w:rsidR="0000126B">
              <w:rPr>
                <w:rFonts w:ascii="Arial" w:hAnsi="Arial" w:cs="Arial"/>
                <w:sz w:val="22"/>
              </w:rPr>
              <w:t>VC1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D43BB" w14:textId="2B0AFEC3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15= </w:t>
            </w:r>
            <w:r w:rsidR="0000126B">
              <w:rPr>
                <w:rFonts w:ascii="Arial" w:hAnsi="Arial" w:cs="Arial"/>
                <w:sz w:val="22"/>
              </w:rPr>
              <w:t>VC2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C4083" w14:textId="7F26F1FF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16= CRB</w:t>
            </w:r>
          </w:p>
        </w:tc>
      </w:tr>
      <w:tr w:rsidR="009C4FCC" w:rsidRPr="00B927D5" w14:paraId="015B53ED" w14:textId="77777777" w:rsidTr="00E36698">
        <w:tc>
          <w:tcPr>
            <w:tcW w:w="1204" w:type="dxa"/>
            <w:shd w:val="clear" w:color="auto" w:fill="auto"/>
          </w:tcPr>
          <w:p w14:paraId="7347821E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17=</w:t>
            </w:r>
            <w:r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204" w:type="dxa"/>
            <w:shd w:val="clear" w:color="auto" w:fill="auto"/>
          </w:tcPr>
          <w:p w14:paraId="1957B7E8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18=</w:t>
            </w:r>
            <w:r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204" w:type="dxa"/>
            <w:shd w:val="clear" w:color="auto" w:fill="auto"/>
          </w:tcPr>
          <w:p w14:paraId="5536EE43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19=</w:t>
            </w:r>
            <w:r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205" w:type="dxa"/>
            <w:shd w:val="clear" w:color="auto" w:fill="auto"/>
          </w:tcPr>
          <w:p w14:paraId="375F55E9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20=</w:t>
            </w:r>
            <w:r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204" w:type="dxa"/>
            <w:shd w:val="clear" w:color="auto" w:fill="auto"/>
          </w:tcPr>
          <w:p w14:paraId="5F6F8FC1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21=</w:t>
            </w:r>
            <w:r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204" w:type="dxa"/>
            <w:shd w:val="clear" w:color="auto" w:fill="auto"/>
          </w:tcPr>
          <w:p w14:paraId="55EABD39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22=</w:t>
            </w:r>
            <w:r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204" w:type="dxa"/>
            <w:shd w:val="clear" w:color="auto" w:fill="auto"/>
          </w:tcPr>
          <w:p w14:paraId="296A12F1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23=</w:t>
            </w:r>
            <w:r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205" w:type="dxa"/>
            <w:shd w:val="clear" w:color="auto" w:fill="auto"/>
          </w:tcPr>
          <w:p w14:paraId="65657C38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24= </w:t>
            </w:r>
          </w:p>
        </w:tc>
      </w:tr>
      <w:tr w:rsidR="009C4FCC" w:rsidRPr="00B927D5" w14:paraId="0FB4B816" w14:textId="77777777" w:rsidTr="00E36698">
        <w:tc>
          <w:tcPr>
            <w:tcW w:w="1204" w:type="dxa"/>
            <w:shd w:val="clear" w:color="auto" w:fill="auto"/>
          </w:tcPr>
          <w:p w14:paraId="27AF6DEF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25= </w:t>
            </w:r>
          </w:p>
        </w:tc>
        <w:tc>
          <w:tcPr>
            <w:tcW w:w="1204" w:type="dxa"/>
            <w:shd w:val="clear" w:color="auto" w:fill="auto"/>
          </w:tcPr>
          <w:p w14:paraId="10194491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26= </w:t>
            </w:r>
          </w:p>
        </w:tc>
        <w:tc>
          <w:tcPr>
            <w:tcW w:w="1204" w:type="dxa"/>
            <w:shd w:val="clear" w:color="auto" w:fill="auto"/>
          </w:tcPr>
          <w:p w14:paraId="34682C61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27= </w:t>
            </w:r>
          </w:p>
        </w:tc>
        <w:tc>
          <w:tcPr>
            <w:tcW w:w="1205" w:type="dxa"/>
            <w:shd w:val="clear" w:color="auto" w:fill="auto"/>
          </w:tcPr>
          <w:p w14:paraId="1B7B6230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28= </w:t>
            </w:r>
          </w:p>
        </w:tc>
        <w:tc>
          <w:tcPr>
            <w:tcW w:w="1204" w:type="dxa"/>
            <w:shd w:val="clear" w:color="auto" w:fill="auto"/>
          </w:tcPr>
          <w:p w14:paraId="67729E91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29= </w:t>
            </w:r>
          </w:p>
        </w:tc>
        <w:tc>
          <w:tcPr>
            <w:tcW w:w="1204" w:type="dxa"/>
            <w:shd w:val="clear" w:color="auto" w:fill="auto"/>
          </w:tcPr>
          <w:p w14:paraId="333A220A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30= </w:t>
            </w:r>
          </w:p>
        </w:tc>
        <w:tc>
          <w:tcPr>
            <w:tcW w:w="1204" w:type="dxa"/>
            <w:shd w:val="clear" w:color="auto" w:fill="auto"/>
          </w:tcPr>
          <w:p w14:paraId="5838B771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31= </w:t>
            </w:r>
          </w:p>
        </w:tc>
        <w:tc>
          <w:tcPr>
            <w:tcW w:w="1205" w:type="dxa"/>
            <w:shd w:val="clear" w:color="auto" w:fill="auto"/>
          </w:tcPr>
          <w:p w14:paraId="12E253C7" w14:textId="77777777" w:rsidR="009C4FCC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32= </w:t>
            </w:r>
          </w:p>
        </w:tc>
      </w:tr>
    </w:tbl>
    <w:p w14:paraId="1B8E157E" w14:textId="3204CD6C" w:rsidR="00B72B71" w:rsidRDefault="00B72B71" w:rsidP="009E35BA">
      <w:pPr>
        <w:rPr>
          <w:rFonts w:ascii="Arial" w:hAnsi="Arial" w:cs="Arial"/>
          <w:sz w:val="22"/>
          <w:szCs w:val="22"/>
        </w:rPr>
      </w:pPr>
    </w:p>
    <w:p w14:paraId="7D4985BE" w14:textId="7FD5DA2F" w:rsidR="0000126B" w:rsidRDefault="0000126B" w:rsidP="009E35B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VC1:  D02341 = AIN1</w:t>
      </w:r>
    </w:p>
    <w:p w14:paraId="4A20315D" w14:textId="33A5CACB" w:rsidR="0000126B" w:rsidRDefault="0000126B" w:rsidP="009E35B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VC2:  D02342 = AIN3 </w:t>
      </w:r>
    </w:p>
    <w:p w14:paraId="7701E66E" w14:textId="77777777" w:rsidR="0000126B" w:rsidRDefault="0000126B" w:rsidP="009E35BA">
      <w:pPr>
        <w:rPr>
          <w:rFonts w:ascii="Arial" w:hAnsi="Arial" w:cs="Arial"/>
          <w:sz w:val="22"/>
          <w:szCs w:val="22"/>
        </w:rPr>
      </w:pPr>
    </w:p>
    <w:p w14:paraId="62019277" w14:textId="77777777" w:rsidR="00B72B71" w:rsidRDefault="00B72B71" w:rsidP="00B72B71">
      <w:pPr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SCOOT Stage Minimums: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6"/>
        <w:gridCol w:w="2403"/>
      </w:tblGrid>
      <w:tr w:rsidR="00AC11DA" w14:paraId="2DAF2CA1" w14:textId="77777777" w:rsidTr="00AC11DA">
        <w:tc>
          <w:tcPr>
            <w:tcW w:w="1696" w:type="dxa"/>
          </w:tcPr>
          <w:p w14:paraId="715CD8D6" w14:textId="77777777" w:rsidR="00AC11DA" w:rsidRDefault="00AC11DA" w:rsidP="00377CBD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SCOOT Stage</w:t>
            </w:r>
          </w:p>
        </w:tc>
        <w:tc>
          <w:tcPr>
            <w:tcW w:w="2403" w:type="dxa"/>
          </w:tcPr>
          <w:p w14:paraId="55D37EAA" w14:textId="02709DD2" w:rsidR="00AC11DA" w:rsidRDefault="00AC11DA" w:rsidP="00377CBD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Stage Minimums</w:t>
            </w:r>
          </w:p>
        </w:tc>
      </w:tr>
      <w:tr w:rsidR="00AC11DA" w:rsidRPr="00B927D5" w14:paraId="53BD25A0" w14:textId="77777777" w:rsidTr="00AC11DA">
        <w:tc>
          <w:tcPr>
            <w:tcW w:w="1696" w:type="dxa"/>
          </w:tcPr>
          <w:p w14:paraId="344FF368" w14:textId="6CD85EE6" w:rsidR="00AC11DA" w:rsidRPr="006A0AF1" w:rsidRDefault="00AC11DA" w:rsidP="00377CBD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403" w:type="dxa"/>
          </w:tcPr>
          <w:p w14:paraId="4ACA737B" w14:textId="7CC8BFAD" w:rsidR="00AC11DA" w:rsidRPr="006A0AF1" w:rsidRDefault="009C4FCC" w:rsidP="00377CBD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28</w:t>
            </w:r>
          </w:p>
        </w:tc>
      </w:tr>
      <w:tr w:rsidR="00AC11DA" w:rsidRPr="00B927D5" w14:paraId="3BB7B555" w14:textId="77777777" w:rsidTr="00AC11DA">
        <w:tc>
          <w:tcPr>
            <w:tcW w:w="1696" w:type="dxa"/>
          </w:tcPr>
          <w:p w14:paraId="1A595334" w14:textId="43BD8F98" w:rsidR="00AC11DA" w:rsidRPr="006A0AF1" w:rsidRDefault="00AC11DA" w:rsidP="00377CBD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2403" w:type="dxa"/>
          </w:tcPr>
          <w:p w14:paraId="76051306" w14:textId="3C6E4A22" w:rsidR="00AC11DA" w:rsidRPr="006A0AF1" w:rsidRDefault="009C4FCC" w:rsidP="00377CBD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</w:t>
            </w:r>
          </w:p>
        </w:tc>
      </w:tr>
    </w:tbl>
    <w:p w14:paraId="3048D4BE" w14:textId="0E1F6702" w:rsidR="00AC11DA" w:rsidRDefault="00AC11DA" w:rsidP="00B72B71">
      <w:pPr>
        <w:jc w:val="both"/>
        <w:rPr>
          <w:rFonts w:ascii="Arial" w:hAnsi="Arial" w:cs="Arial"/>
          <w:b/>
          <w:bCs/>
          <w:sz w:val="22"/>
        </w:rPr>
      </w:pPr>
    </w:p>
    <w:p w14:paraId="65BF81FB" w14:textId="7EEA543E" w:rsidR="0000126B" w:rsidRDefault="0000126B" w:rsidP="00B72B71">
      <w:pPr>
        <w:jc w:val="both"/>
        <w:rPr>
          <w:rFonts w:ascii="Arial" w:hAnsi="Arial" w:cs="Arial"/>
          <w:b/>
          <w:bCs/>
          <w:sz w:val="22"/>
        </w:rPr>
      </w:pPr>
    </w:p>
    <w:p w14:paraId="7EAEDB76" w14:textId="77777777" w:rsidR="0000126B" w:rsidRDefault="0000126B" w:rsidP="00B72B71">
      <w:pPr>
        <w:jc w:val="both"/>
        <w:rPr>
          <w:rFonts w:ascii="Arial" w:hAnsi="Arial" w:cs="Arial"/>
          <w:b/>
          <w:bCs/>
          <w:sz w:val="22"/>
        </w:rPr>
      </w:pPr>
    </w:p>
    <w:p w14:paraId="222A2628" w14:textId="1EF1FFFA" w:rsidR="00AC11DA" w:rsidRDefault="00AC11DA" w:rsidP="00AC11DA">
      <w:pPr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SCOOT Plan Lines: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9"/>
        <w:gridCol w:w="709"/>
        <w:gridCol w:w="7790"/>
      </w:tblGrid>
      <w:tr w:rsidR="00AC11DA" w14:paraId="65E1D3C0" w14:textId="77777777" w:rsidTr="00E36698">
        <w:tc>
          <w:tcPr>
            <w:tcW w:w="1129" w:type="dxa"/>
          </w:tcPr>
          <w:p w14:paraId="46068301" w14:textId="77777777" w:rsidR="00AC11DA" w:rsidRDefault="00AC11DA" w:rsidP="00E36698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Plan No</w:t>
            </w:r>
          </w:p>
        </w:tc>
        <w:tc>
          <w:tcPr>
            <w:tcW w:w="709" w:type="dxa"/>
          </w:tcPr>
          <w:p w14:paraId="02DC993B" w14:textId="77777777" w:rsidR="00AC11DA" w:rsidRDefault="00AC11DA" w:rsidP="00E36698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CYC</w:t>
            </w:r>
          </w:p>
        </w:tc>
        <w:tc>
          <w:tcPr>
            <w:tcW w:w="7790" w:type="dxa"/>
          </w:tcPr>
          <w:p w14:paraId="63EF1412" w14:textId="77777777" w:rsidR="00AC11DA" w:rsidRDefault="00AC11DA" w:rsidP="00E36698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SCOOT Plan Line</w:t>
            </w:r>
          </w:p>
        </w:tc>
      </w:tr>
      <w:tr w:rsidR="00AC11DA" w:rsidRPr="00B927D5" w14:paraId="1BF07EBF" w14:textId="77777777" w:rsidTr="00E36698">
        <w:tc>
          <w:tcPr>
            <w:tcW w:w="1129" w:type="dxa"/>
          </w:tcPr>
          <w:p w14:paraId="23855C18" w14:textId="6E1EBE9C" w:rsidR="00AC11DA" w:rsidRPr="00B927D5" w:rsidRDefault="009C4FCC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709" w:type="dxa"/>
          </w:tcPr>
          <w:p w14:paraId="4E2ADB69" w14:textId="41FCC297" w:rsidR="00AC11DA" w:rsidRPr="00B927D5" w:rsidRDefault="0000126B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40</w:t>
            </w:r>
          </w:p>
        </w:tc>
        <w:tc>
          <w:tcPr>
            <w:tcW w:w="7790" w:type="dxa"/>
          </w:tcPr>
          <w:p w14:paraId="5D302B0D" w14:textId="743A2C5A" w:rsidR="00AC11DA" w:rsidRPr="00B927D5" w:rsidRDefault="0000126B" w:rsidP="00E36698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</w:t>
            </w:r>
            <w:r w:rsidR="00296167">
              <w:rPr>
                <w:rFonts w:ascii="Arial" w:hAnsi="Arial" w:cs="Arial"/>
                <w:sz w:val="22"/>
              </w:rPr>
              <w:t>F1</w:t>
            </w:r>
            <w:r>
              <w:rPr>
                <w:rFonts w:ascii="Arial" w:hAnsi="Arial" w:cs="Arial"/>
                <w:sz w:val="22"/>
              </w:rPr>
              <w:t xml:space="preserve"> 0}1, {</w:t>
            </w:r>
            <w:r w:rsidR="00296167">
              <w:rPr>
                <w:rFonts w:ascii="Arial" w:hAnsi="Arial" w:cs="Arial"/>
                <w:sz w:val="22"/>
              </w:rPr>
              <w:t>F2</w:t>
            </w:r>
            <w:r>
              <w:rPr>
                <w:rFonts w:ascii="Arial" w:hAnsi="Arial" w:cs="Arial"/>
                <w:sz w:val="22"/>
              </w:rPr>
              <w:t xml:space="preserve"> 33, </w:t>
            </w:r>
            <w:r w:rsidR="00296167">
              <w:rPr>
                <w:rFonts w:ascii="Arial" w:hAnsi="Arial" w:cs="Arial"/>
                <w:sz w:val="22"/>
              </w:rPr>
              <w:t>F1F2</w:t>
            </w:r>
            <w:r>
              <w:rPr>
                <w:rFonts w:ascii="Arial" w:hAnsi="Arial" w:cs="Arial"/>
                <w:sz w:val="22"/>
              </w:rPr>
              <w:t xml:space="preserve"> 34}2</w:t>
            </w:r>
          </w:p>
        </w:tc>
      </w:tr>
      <w:tr w:rsidR="00AC11DA" w:rsidRPr="00B927D5" w14:paraId="05BD4D99" w14:textId="77777777" w:rsidTr="00E36698">
        <w:tc>
          <w:tcPr>
            <w:tcW w:w="1129" w:type="dxa"/>
          </w:tcPr>
          <w:p w14:paraId="743B23E0" w14:textId="77777777" w:rsidR="00AC11DA" w:rsidRPr="00B927D5" w:rsidRDefault="00AC11DA" w:rsidP="00E36698">
            <w:pPr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1BDC34F3" w14:textId="77777777" w:rsidR="00AC11DA" w:rsidRPr="00B927D5" w:rsidRDefault="00AC11DA" w:rsidP="00E36698">
            <w:pPr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7790" w:type="dxa"/>
          </w:tcPr>
          <w:p w14:paraId="69E80965" w14:textId="77777777" w:rsidR="00AC11DA" w:rsidRPr="00B927D5" w:rsidRDefault="00AC11DA" w:rsidP="00E36698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C11DA" w:rsidRPr="00B927D5" w14:paraId="52B117C6" w14:textId="77777777" w:rsidTr="00E36698">
        <w:tc>
          <w:tcPr>
            <w:tcW w:w="1129" w:type="dxa"/>
          </w:tcPr>
          <w:p w14:paraId="447473B8" w14:textId="77777777" w:rsidR="00AC11DA" w:rsidRPr="00B927D5" w:rsidRDefault="00AC11DA" w:rsidP="00E36698">
            <w:pPr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42883149" w14:textId="77777777" w:rsidR="00AC11DA" w:rsidRPr="00B927D5" w:rsidRDefault="00AC11DA" w:rsidP="00E36698">
            <w:pPr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7790" w:type="dxa"/>
          </w:tcPr>
          <w:p w14:paraId="7DD79662" w14:textId="77777777" w:rsidR="00AC11DA" w:rsidRPr="00B927D5" w:rsidRDefault="00AC11DA" w:rsidP="00E36698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</w:tbl>
    <w:p w14:paraId="707A62B8" w14:textId="15263156" w:rsidR="00AC11DA" w:rsidRDefault="00AC11DA" w:rsidP="00B72B71">
      <w:pPr>
        <w:jc w:val="both"/>
        <w:rPr>
          <w:rFonts w:ascii="Arial" w:hAnsi="Arial" w:cs="Arial"/>
          <w:b/>
          <w:bCs/>
          <w:sz w:val="22"/>
        </w:rPr>
      </w:pPr>
    </w:p>
    <w:p w14:paraId="753F6045" w14:textId="77777777" w:rsidR="0000126B" w:rsidRDefault="0000126B" w:rsidP="00B72B71">
      <w:pPr>
        <w:jc w:val="both"/>
        <w:rPr>
          <w:rFonts w:ascii="Arial" w:hAnsi="Arial" w:cs="Arial"/>
          <w:b/>
          <w:bCs/>
          <w:sz w:val="22"/>
        </w:rPr>
      </w:pPr>
    </w:p>
    <w:p w14:paraId="1404D12C" w14:textId="77777777" w:rsidR="00B72B71" w:rsidRDefault="00B72B71" w:rsidP="00B72B71">
      <w:pPr>
        <w:jc w:val="both"/>
        <w:rPr>
          <w:rFonts w:ascii="Arial" w:hAnsi="Arial" w:cs="Arial"/>
          <w:b/>
          <w:bCs/>
          <w:sz w:val="22"/>
        </w:rPr>
      </w:pPr>
    </w:p>
    <w:p w14:paraId="1DEEE655" w14:textId="77777777" w:rsidR="00B72B71" w:rsidRPr="009F5ADC" w:rsidRDefault="00B72B71" w:rsidP="00B72B71">
      <w:pPr>
        <w:pStyle w:val="Heading4"/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</w:pPr>
      <w:r w:rsidRPr="009F5ADC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t>SCOOT Data</w:t>
      </w:r>
    </w:p>
    <w:p w14:paraId="357B0DAB" w14:textId="77777777" w:rsidR="00B72B71" w:rsidRPr="009F5ADC" w:rsidRDefault="00B72B71" w:rsidP="00B72B71">
      <w:pPr>
        <w:rPr>
          <w:rFonts w:ascii="Arial" w:hAnsi="Arial" w:cs="Arial"/>
          <w:sz w:val="22"/>
          <w:szCs w:val="22"/>
        </w:rPr>
      </w:pPr>
    </w:p>
    <w:p w14:paraId="4CC8385B" w14:textId="2970D1FC" w:rsidR="00B72B71" w:rsidRPr="009F5ADC" w:rsidRDefault="00B72B71" w:rsidP="00B72B71">
      <w:pPr>
        <w:rPr>
          <w:rFonts w:ascii="Arial" w:hAnsi="Arial" w:cs="Arial"/>
          <w:sz w:val="22"/>
          <w:szCs w:val="22"/>
        </w:rPr>
      </w:pPr>
      <w:r w:rsidRPr="009F5ADC">
        <w:rPr>
          <w:rFonts w:ascii="Arial" w:hAnsi="Arial" w:cs="Arial"/>
          <w:sz w:val="22"/>
          <w:szCs w:val="22"/>
        </w:rPr>
        <w:t xml:space="preserve">SCOOT Region SCN:  </w:t>
      </w:r>
      <w:r w:rsidRPr="009F5ADC">
        <w:rPr>
          <w:rFonts w:ascii="Arial" w:hAnsi="Arial" w:cs="Arial"/>
          <w:sz w:val="22"/>
          <w:szCs w:val="22"/>
        </w:rPr>
        <w:tab/>
      </w:r>
      <w:r w:rsidRPr="009F5ADC">
        <w:rPr>
          <w:rFonts w:ascii="Arial" w:hAnsi="Arial" w:cs="Arial"/>
          <w:sz w:val="22"/>
          <w:szCs w:val="22"/>
        </w:rPr>
        <w:tab/>
      </w:r>
      <w:r w:rsidR="0000126B">
        <w:rPr>
          <w:rFonts w:ascii="Arial" w:hAnsi="Arial" w:cs="Arial"/>
          <w:sz w:val="22"/>
          <w:szCs w:val="22"/>
        </w:rPr>
        <w:t>RLE (Lower Bristol Rd East)</w:t>
      </w:r>
    </w:p>
    <w:p w14:paraId="341EF901" w14:textId="68346957" w:rsidR="00B72B71" w:rsidRPr="009F5ADC" w:rsidRDefault="00B72B71" w:rsidP="00B72B71">
      <w:pPr>
        <w:rPr>
          <w:rFonts w:ascii="Arial" w:hAnsi="Arial" w:cs="Arial"/>
          <w:sz w:val="22"/>
          <w:szCs w:val="22"/>
        </w:rPr>
      </w:pPr>
      <w:r w:rsidRPr="009F5ADC">
        <w:rPr>
          <w:rFonts w:ascii="Arial" w:hAnsi="Arial" w:cs="Arial"/>
          <w:sz w:val="22"/>
          <w:szCs w:val="22"/>
        </w:rPr>
        <w:t>Use Sub Region Independence:</w:t>
      </w:r>
      <w:r w:rsidRPr="009F5ADC">
        <w:rPr>
          <w:rFonts w:ascii="Arial" w:hAnsi="Arial" w:cs="Arial"/>
          <w:sz w:val="22"/>
          <w:szCs w:val="22"/>
        </w:rPr>
        <w:tab/>
      </w:r>
      <w:r w:rsidR="0000126B">
        <w:rPr>
          <w:rFonts w:ascii="Arial" w:hAnsi="Arial" w:cs="Arial"/>
          <w:sz w:val="22"/>
          <w:szCs w:val="22"/>
        </w:rPr>
        <w:t>N</w:t>
      </w:r>
    </w:p>
    <w:p w14:paraId="36A14039" w14:textId="28D0E1D3" w:rsidR="00AC11DA" w:rsidRPr="009F5ADC" w:rsidRDefault="00AC11DA" w:rsidP="00AC11DA">
      <w:pPr>
        <w:rPr>
          <w:rFonts w:ascii="Arial" w:hAnsi="Arial" w:cs="Arial"/>
          <w:sz w:val="22"/>
          <w:szCs w:val="22"/>
        </w:rPr>
      </w:pPr>
      <w:r w:rsidRPr="009F5ADC">
        <w:rPr>
          <w:rFonts w:ascii="Arial" w:hAnsi="Arial" w:cs="Arial"/>
          <w:sz w:val="22"/>
          <w:szCs w:val="22"/>
        </w:rPr>
        <w:t xml:space="preserve">Minimum Cycle Time:  </w:t>
      </w:r>
      <w:r w:rsidRPr="009F5ADC">
        <w:rPr>
          <w:rFonts w:ascii="Arial" w:hAnsi="Arial" w:cs="Arial"/>
          <w:sz w:val="22"/>
          <w:szCs w:val="22"/>
        </w:rPr>
        <w:tab/>
      </w:r>
      <w:r w:rsidRPr="009F5ADC">
        <w:rPr>
          <w:rFonts w:ascii="Arial" w:hAnsi="Arial" w:cs="Arial"/>
          <w:sz w:val="22"/>
          <w:szCs w:val="22"/>
        </w:rPr>
        <w:tab/>
      </w:r>
      <w:r w:rsidR="0000126B">
        <w:rPr>
          <w:rFonts w:ascii="Arial" w:hAnsi="Arial" w:cs="Arial"/>
          <w:sz w:val="22"/>
          <w:szCs w:val="22"/>
        </w:rPr>
        <w:t>36</w:t>
      </w:r>
    </w:p>
    <w:p w14:paraId="63299209" w14:textId="65C18511" w:rsidR="00AC11DA" w:rsidRPr="009F5ADC" w:rsidRDefault="00AC11DA" w:rsidP="00AC11DA">
      <w:pPr>
        <w:rPr>
          <w:rFonts w:ascii="Arial" w:hAnsi="Arial" w:cs="Arial"/>
          <w:sz w:val="22"/>
          <w:szCs w:val="22"/>
        </w:rPr>
      </w:pPr>
      <w:r w:rsidRPr="009F5ADC">
        <w:rPr>
          <w:rFonts w:ascii="Arial" w:hAnsi="Arial" w:cs="Arial"/>
          <w:sz w:val="22"/>
          <w:szCs w:val="22"/>
        </w:rPr>
        <w:t>Maximum Cycle Time:</w:t>
      </w:r>
      <w:r w:rsidRPr="009F5ADC">
        <w:rPr>
          <w:rFonts w:ascii="Arial" w:hAnsi="Arial" w:cs="Arial"/>
          <w:sz w:val="22"/>
          <w:szCs w:val="22"/>
        </w:rPr>
        <w:tab/>
      </w:r>
      <w:r w:rsidRPr="009F5ADC">
        <w:rPr>
          <w:rFonts w:ascii="Arial" w:hAnsi="Arial" w:cs="Arial"/>
          <w:sz w:val="22"/>
          <w:szCs w:val="22"/>
        </w:rPr>
        <w:tab/>
      </w:r>
      <w:r w:rsidR="0000126B">
        <w:rPr>
          <w:rFonts w:ascii="Arial" w:hAnsi="Arial" w:cs="Arial"/>
          <w:sz w:val="22"/>
          <w:szCs w:val="22"/>
        </w:rPr>
        <w:t>120</w:t>
      </w:r>
    </w:p>
    <w:p w14:paraId="0A85EFCE" w14:textId="44BD60B7" w:rsidR="00AC11DA" w:rsidRDefault="00AC11DA" w:rsidP="00B72B7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of Stages: 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2</w:t>
      </w:r>
    </w:p>
    <w:p w14:paraId="6E169C02" w14:textId="4C1AB78A" w:rsidR="00B72B71" w:rsidRPr="009F5ADC" w:rsidRDefault="00B72B71" w:rsidP="00B72B71">
      <w:pPr>
        <w:rPr>
          <w:rFonts w:ascii="Arial" w:hAnsi="Arial" w:cs="Arial"/>
          <w:sz w:val="22"/>
          <w:szCs w:val="22"/>
        </w:rPr>
      </w:pPr>
      <w:r w:rsidRPr="009F5ADC">
        <w:rPr>
          <w:rFonts w:ascii="Arial" w:hAnsi="Arial" w:cs="Arial"/>
          <w:sz w:val="22"/>
          <w:szCs w:val="22"/>
        </w:rPr>
        <w:t xml:space="preserve">Force Site to Double Cycle?:  </w:t>
      </w:r>
      <w:r w:rsidRPr="009F5ADC">
        <w:rPr>
          <w:rFonts w:ascii="Arial" w:hAnsi="Arial" w:cs="Arial"/>
          <w:sz w:val="22"/>
          <w:szCs w:val="22"/>
        </w:rPr>
        <w:tab/>
      </w:r>
      <w:r w:rsidR="0000126B">
        <w:rPr>
          <w:rFonts w:ascii="Arial" w:hAnsi="Arial" w:cs="Arial"/>
          <w:sz w:val="22"/>
          <w:szCs w:val="22"/>
        </w:rPr>
        <w:t>N</w:t>
      </w:r>
    </w:p>
    <w:p w14:paraId="57BA8CFE" w14:textId="2102A079" w:rsidR="00B72B71" w:rsidRDefault="00B72B71" w:rsidP="00B72B71">
      <w:pPr>
        <w:rPr>
          <w:rFonts w:ascii="Arial" w:hAnsi="Arial" w:cs="Arial"/>
          <w:sz w:val="22"/>
          <w:szCs w:val="22"/>
        </w:rPr>
      </w:pPr>
    </w:p>
    <w:p w14:paraId="7CD2FF05" w14:textId="458E6471" w:rsidR="00A81096" w:rsidRDefault="00A81096" w:rsidP="00B72B71">
      <w:pPr>
        <w:rPr>
          <w:rFonts w:ascii="Arial" w:hAnsi="Arial" w:cs="Arial"/>
          <w:sz w:val="22"/>
          <w:szCs w:val="22"/>
        </w:rPr>
      </w:pPr>
    </w:p>
    <w:p w14:paraId="3AB59877" w14:textId="77777777" w:rsidR="00A81096" w:rsidRPr="009F5ADC" w:rsidRDefault="00A81096" w:rsidP="00A81096">
      <w:pPr>
        <w:rPr>
          <w:rFonts w:ascii="Arial" w:hAnsi="Arial" w:cs="Arial"/>
          <w:b/>
          <w:bCs/>
          <w:sz w:val="22"/>
          <w:szCs w:val="22"/>
        </w:rPr>
      </w:pPr>
      <w:r w:rsidRPr="009F5ADC">
        <w:rPr>
          <w:rFonts w:ascii="Arial" w:hAnsi="Arial" w:cs="Arial"/>
          <w:b/>
          <w:bCs/>
          <w:sz w:val="22"/>
          <w:szCs w:val="22"/>
        </w:rPr>
        <w:t>Link &amp; Link Stage Data:</w:t>
      </w:r>
    </w:p>
    <w:tbl>
      <w:tblPr>
        <w:tblStyle w:val="TableGrid"/>
        <w:tblW w:w="10065" w:type="dxa"/>
        <w:tblLayout w:type="fixed"/>
        <w:tblLook w:val="04A0" w:firstRow="1" w:lastRow="0" w:firstColumn="1" w:lastColumn="0" w:noHBand="0" w:noVBand="1"/>
      </w:tblPr>
      <w:tblGrid>
        <w:gridCol w:w="1273"/>
        <w:gridCol w:w="852"/>
        <w:gridCol w:w="1276"/>
        <w:gridCol w:w="851"/>
        <w:gridCol w:w="850"/>
        <w:gridCol w:w="851"/>
        <w:gridCol w:w="1135"/>
        <w:gridCol w:w="992"/>
        <w:gridCol w:w="992"/>
        <w:gridCol w:w="993"/>
      </w:tblGrid>
      <w:tr w:rsidR="00A81096" w:rsidRPr="009F5ADC" w14:paraId="0C90FC1C" w14:textId="77777777" w:rsidTr="00712703"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6DA55" w14:textId="77777777" w:rsidR="00A81096" w:rsidRPr="009F5ADC" w:rsidRDefault="00A81096" w:rsidP="0071270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Link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Letter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2DC34" w14:textId="77777777" w:rsidR="00A81096" w:rsidRPr="009F5ADC" w:rsidRDefault="00A81096" w:rsidP="0071270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>Link Type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66AE4" w14:textId="77777777" w:rsidR="00A81096" w:rsidRPr="009F5ADC" w:rsidRDefault="00A81096" w:rsidP="0071270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>Upstream Node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F88EB" w14:textId="77777777" w:rsidR="00A81096" w:rsidRPr="009F5ADC" w:rsidRDefault="00A81096" w:rsidP="0071270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MDSL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45BEA" w14:textId="77777777" w:rsidR="00A81096" w:rsidRPr="009F5ADC" w:rsidRDefault="00A81096" w:rsidP="0071270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UNTS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6F0DB" w14:textId="77777777" w:rsidR="00A81096" w:rsidRPr="009F5ADC" w:rsidRDefault="00A81096" w:rsidP="0071270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DNTS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2DB05" w14:textId="77777777" w:rsidR="00A81096" w:rsidRPr="009F5ADC" w:rsidRDefault="00A81096" w:rsidP="0071270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>Junction SCN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94A60" w14:textId="77777777" w:rsidR="00A81096" w:rsidRDefault="00A81096" w:rsidP="0071270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>UTC Green Stage</w:t>
            </w:r>
          </w:p>
          <w:p w14:paraId="46570C95" w14:textId="77777777" w:rsidR="00A81096" w:rsidRPr="009F5ADC" w:rsidRDefault="00A81096" w:rsidP="0071270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No’s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A8374" w14:textId="77777777" w:rsidR="00A81096" w:rsidRPr="009F5ADC" w:rsidRDefault="00A81096" w:rsidP="0071270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>Gains Green in Stage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1AC05" w14:textId="77777777" w:rsidR="00A81096" w:rsidRPr="009F5ADC" w:rsidRDefault="00A81096" w:rsidP="0071270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>Loses Green in Stage</w:t>
            </w:r>
          </w:p>
        </w:tc>
      </w:tr>
      <w:tr w:rsidR="00A81096" w:rsidRPr="009F5ADC" w14:paraId="52ADABA5" w14:textId="77777777" w:rsidTr="00712703"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6BCE" w14:textId="6CCF1875" w:rsidR="00A81096" w:rsidRPr="009F5ADC" w:rsidRDefault="00A81096" w:rsidP="00A810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88910" w14:textId="35E9F24C" w:rsidR="00A81096" w:rsidRPr="009F5ADC" w:rsidRDefault="00A81096" w:rsidP="00A810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F12BD" w14:textId="239E779E" w:rsidR="00A81096" w:rsidRPr="009F5ADC" w:rsidRDefault="00A81096" w:rsidP="00A810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B407" w14:textId="77777777" w:rsidR="00A81096" w:rsidRPr="009F5ADC" w:rsidRDefault="00A81096" w:rsidP="00A810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D4270" w14:textId="7CB793B4" w:rsidR="00A81096" w:rsidRPr="009F5ADC" w:rsidRDefault="00A81096" w:rsidP="00A81096">
            <w:pPr>
              <w:rPr>
                <w:rFonts w:ascii="Arial" w:hAnsi="Arial" w:cs="Arial"/>
                <w:sz w:val="22"/>
                <w:szCs w:val="22"/>
              </w:rPr>
            </w:pPr>
            <w:r w:rsidRPr="00EC71A8">
              <w:t>NA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AB0FB" w14:textId="48CE41B4" w:rsidR="00A81096" w:rsidRPr="009F5ADC" w:rsidRDefault="00A81096" w:rsidP="00A81096">
            <w:pPr>
              <w:rPr>
                <w:rFonts w:ascii="Arial" w:hAnsi="Arial" w:cs="Arial"/>
                <w:sz w:val="22"/>
                <w:szCs w:val="22"/>
              </w:rPr>
            </w:pPr>
            <w:r w:rsidRPr="00EC71A8">
              <w:t>NA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47568" w14:textId="62A906A0" w:rsidR="00A81096" w:rsidRPr="009F5ADC" w:rsidRDefault="00A81096" w:rsidP="00A810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J0</w:t>
            </w:r>
            <w:r>
              <w:rPr>
                <w:rFonts w:ascii="Arial" w:hAnsi="Arial" w:cs="Arial"/>
                <w:sz w:val="22"/>
                <w:szCs w:val="22"/>
              </w:rPr>
              <w:t>2345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90A19" w14:textId="77777777" w:rsidR="00A81096" w:rsidRPr="009F5ADC" w:rsidRDefault="00A81096" w:rsidP="00A810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52976" w14:textId="77777777" w:rsidR="00A81096" w:rsidRPr="009F5ADC" w:rsidRDefault="00A81096" w:rsidP="00A810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47F8A" w14:textId="77777777" w:rsidR="00A81096" w:rsidRPr="009F5ADC" w:rsidRDefault="00A81096" w:rsidP="00A810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A81096" w:rsidRPr="009F5ADC" w14:paraId="4FA19EC5" w14:textId="77777777" w:rsidTr="00712703"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EC2F6" w14:textId="02F1F9E0" w:rsidR="00A81096" w:rsidRPr="009F5ADC" w:rsidRDefault="00A81096" w:rsidP="00A810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A5865" w14:textId="77777777" w:rsidR="00A81096" w:rsidRPr="009F5ADC" w:rsidRDefault="00A81096" w:rsidP="00A810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DEC70" w14:textId="3F2BAC70" w:rsidR="00A81096" w:rsidRPr="009F5ADC" w:rsidRDefault="00A81096" w:rsidP="00A810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4650B" w14:textId="6CA5F6EE" w:rsidR="00A81096" w:rsidRPr="009F5ADC" w:rsidRDefault="00A81096" w:rsidP="00A81096">
            <w:pPr>
              <w:rPr>
                <w:rFonts w:ascii="Arial" w:hAnsi="Arial" w:cs="Arial"/>
                <w:sz w:val="22"/>
                <w:szCs w:val="22"/>
              </w:rPr>
            </w:pPr>
            <w:r w:rsidRPr="00A81096"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54777" w14:textId="0679ADDE" w:rsidR="00A81096" w:rsidRPr="009F5ADC" w:rsidRDefault="00A81096" w:rsidP="00A81096">
            <w:pPr>
              <w:rPr>
                <w:rFonts w:ascii="Arial" w:hAnsi="Arial" w:cs="Arial"/>
                <w:sz w:val="22"/>
                <w:szCs w:val="22"/>
              </w:rPr>
            </w:pPr>
            <w:r w:rsidRPr="00EC71A8">
              <w:t>NA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36C6E" w14:textId="53489C86" w:rsidR="00A81096" w:rsidRPr="009F5ADC" w:rsidRDefault="00A81096" w:rsidP="00A81096">
            <w:pPr>
              <w:rPr>
                <w:rFonts w:ascii="Arial" w:hAnsi="Arial" w:cs="Arial"/>
                <w:sz w:val="22"/>
                <w:szCs w:val="22"/>
              </w:rPr>
            </w:pPr>
            <w:r w:rsidRPr="00EC71A8">
              <w:t>NA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3ADBF" w14:textId="00596B93" w:rsidR="00A81096" w:rsidRPr="009F5ADC" w:rsidRDefault="00A81096" w:rsidP="00A810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J0</w:t>
            </w:r>
            <w:r>
              <w:rPr>
                <w:rFonts w:ascii="Arial" w:hAnsi="Arial" w:cs="Arial"/>
                <w:sz w:val="22"/>
                <w:szCs w:val="22"/>
              </w:rPr>
              <w:t>2345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66E7" w14:textId="77777777" w:rsidR="00A81096" w:rsidRPr="009F5ADC" w:rsidRDefault="00A81096" w:rsidP="00A810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1A90C" w14:textId="77777777" w:rsidR="00A81096" w:rsidRPr="009F5ADC" w:rsidRDefault="00A81096" w:rsidP="00A810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183D" w14:textId="77777777" w:rsidR="00A81096" w:rsidRPr="009F5ADC" w:rsidRDefault="00A81096" w:rsidP="00A810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</w:tbl>
    <w:p w14:paraId="02B0262F" w14:textId="77777777" w:rsidR="00A81096" w:rsidRPr="009F5ADC" w:rsidRDefault="00A81096" w:rsidP="00B72B71">
      <w:pPr>
        <w:rPr>
          <w:rFonts w:ascii="Arial" w:hAnsi="Arial" w:cs="Arial"/>
          <w:sz w:val="22"/>
          <w:szCs w:val="22"/>
        </w:rPr>
      </w:pPr>
    </w:p>
    <w:p w14:paraId="631ECF44" w14:textId="77777777" w:rsidR="00B72B71" w:rsidRPr="009F5ADC" w:rsidRDefault="00B72B71" w:rsidP="00B72B71">
      <w:pPr>
        <w:rPr>
          <w:rFonts w:ascii="Arial" w:hAnsi="Arial" w:cs="Arial"/>
          <w:sz w:val="22"/>
          <w:szCs w:val="22"/>
        </w:rPr>
      </w:pPr>
    </w:p>
    <w:p w14:paraId="30025692" w14:textId="77777777" w:rsidR="00B72B71" w:rsidRPr="00D74B7A" w:rsidRDefault="00B72B71" w:rsidP="00B72B71">
      <w:pPr>
        <w:rPr>
          <w:rFonts w:ascii="Arial" w:hAnsi="Arial" w:cs="Arial"/>
          <w:b/>
          <w:bCs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t>Detector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843"/>
        <w:gridCol w:w="1588"/>
        <w:gridCol w:w="1588"/>
      </w:tblGrid>
      <w:tr w:rsidR="0000126B" w:rsidRPr="00D74B7A" w14:paraId="09864D71" w14:textId="77777777" w:rsidTr="00BF5855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FE3F9" w14:textId="77777777" w:rsidR="0000126B" w:rsidRPr="00D74B7A" w:rsidRDefault="0000126B" w:rsidP="00377CB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74B7A">
              <w:rPr>
                <w:rFonts w:ascii="Arial" w:hAnsi="Arial" w:cs="Arial"/>
                <w:b/>
                <w:bCs/>
                <w:sz w:val="22"/>
                <w:szCs w:val="22"/>
              </w:rPr>
              <w:t>Detector SCN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9A57E" w14:textId="77777777" w:rsidR="0000126B" w:rsidRPr="00D74B7A" w:rsidRDefault="0000126B" w:rsidP="00377CB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74B7A">
              <w:rPr>
                <w:rFonts w:ascii="Arial" w:hAnsi="Arial" w:cs="Arial"/>
                <w:b/>
                <w:bCs/>
                <w:sz w:val="22"/>
                <w:szCs w:val="22"/>
              </w:rPr>
              <w:t>O.T.U SCN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AA9E6" w14:textId="789284A7" w:rsidR="0000126B" w:rsidRPr="00D74B7A" w:rsidRDefault="0000126B" w:rsidP="00377CB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Card/ Bit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EAB0B" w14:textId="04C8B6D5" w:rsidR="0000126B" w:rsidRPr="00D74B7A" w:rsidRDefault="0000126B" w:rsidP="00377CB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74B7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Reply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Bit</w:t>
            </w:r>
          </w:p>
        </w:tc>
      </w:tr>
      <w:tr w:rsidR="0000126B" w:rsidRPr="009F5ADC" w14:paraId="3CAA60F1" w14:textId="77777777" w:rsidTr="00BF5855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5AE6A" w14:textId="336A9C05" w:rsidR="0000126B" w:rsidRPr="009F5ADC" w:rsidRDefault="0000126B" w:rsidP="00377C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N02345M1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0BB1F" w14:textId="613334A0" w:rsidR="0000126B" w:rsidRPr="009F5ADC" w:rsidRDefault="0000126B" w:rsidP="00377C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X02340 (AIN1)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DD7C" w14:textId="14DBEE24" w:rsidR="0000126B" w:rsidRDefault="0000126B" w:rsidP="00377C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Bit 1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79153" w14:textId="50F4AFF3" w:rsidR="0000126B" w:rsidRPr="009F5ADC" w:rsidRDefault="0000126B" w:rsidP="00377C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17</w:t>
            </w:r>
          </w:p>
        </w:tc>
      </w:tr>
      <w:tr w:rsidR="0000126B" w:rsidRPr="009F5ADC" w14:paraId="675E6192" w14:textId="77777777" w:rsidTr="00BF5855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60AA2" w14:textId="590D4E17" w:rsidR="0000126B" w:rsidRPr="009F5ADC" w:rsidRDefault="0000126B" w:rsidP="00377C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N02345O1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C04C" w14:textId="5810C5A3" w:rsidR="0000126B" w:rsidRPr="009F5ADC" w:rsidRDefault="0000126B" w:rsidP="00377C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X02340 (AIN3)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FC223" w14:textId="544696D2" w:rsidR="0000126B" w:rsidRDefault="0000126B" w:rsidP="00377C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Bit 3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7D61D" w14:textId="1353C095" w:rsidR="0000126B" w:rsidRPr="009F5ADC" w:rsidRDefault="0000126B" w:rsidP="00377C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21</w:t>
            </w:r>
          </w:p>
        </w:tc>
      </w:tr>
    </w:tbl>
    <w:p w14:paraId="2AD204B1" w14:textId="77777777" w:rsidR="00B72B71" w:rsidRPr="009F5ADC" w:rsidRDefault="00B72B71" w:rsidP="00B72B71">
      <w:pPr>
        <w:rPr>
          <w:rFonts w:ascii="Arial" w:hAnsi="Arial" w:cs="Arial"/>
          <w:sz w:val="22"/>
          <w:szCs w:val="22"/>
        </w:rPr>
      </w:pPr>
    </w:p>
    <w:p w14:paraId="560ACE4B" w14:textId="77777777" w:rsidR="00B72B71" w:rsidRPr="00D74B7A" w:rsidRDefault="00B72B71" w:rsidP="00B72B71">
      <w:pPr>
        <w:rPr>
          <w:rFonts w:ascii="Arial" w:hAnsi="Arial" w:cs="Arial"/>
          <w:b/>
          <w:bCs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t>Notes:</w:t>
      </w:r>
    </w:p>
    <w:p w14:paraId="779904D6" w14:textId="77777777" w:rsidR="00B72B71" w:rsidRPr="009F5ADC" w:rsidRDefault="00B72B71" w:rsidP="00B72B71">
      <w:pPr>
        <w:rPr>
          <w:rFonts w:ascii="Arial" w:hAnsi="Arial" w:cs="Arial"/>
          <w:sz w:val="22"/>
          <w:szCs w:val="22"/>
        </w:rPr>
      </w:pPr>
    </w:p>
    <w:p w14:paraId="0EE5C5CD" w14:textId="77777777" w:rsidR="0000126B" w:rsidRDefault="0000126B" w:rsidP="00B72B71">
      <w:pPr>
        <w:rPr>
          <w:rFonts w:ascii="Arial" w:hAnsi="Arial" w:cs="Arial"/>
          <w:sz w:val="22"/>
          <w:szCs w:val="22"/>
        </w:rPr>
      </w:pPr>
    </w:p>
    <w:p w14:paraId="445B6DAB" w14:textId="7A7FAB91" w:rsidR="00B72B71" w:rsidRDefault="00B72B71" w:rsidP="00B72B7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028B1091" w14:textId="77777777" w:rsidR="00B72B71" w:rsidRPr="00D74B7A" w:rsidRDefault="00B72B71" w:rsidP="00B72B71">
      <w:pPr>
        <w:pStyle w:val="Title"/>
        <w:jc w:val="left"/>
        <w:rPr>
          <w:rFonts w:cs="Arial"/>
          <w:szCs w:val="22"/>
          <w:u w:val="none"/>
        </w:rPr>
      </w:pPr>
      <w:r w:rsidRPr="00D74B7A">
        <w:rPr>
          <w:rFonts w:cs="Arial"/>
          <w:szCs w:val="22"/>
          <w:u w:val="none"/>
        </w:rPr>
        <w:lastRenderedPageBreak/>
        <w:t>Validation Parameters</w:t>
      </w:r>
    </w:p>
    <w:p w14:paraId="2C073D2E" w14:textId="77777777" w:rsidR="00B72B71" w:rsidRPr="00D74B7A" w:rsidRDefault="00B72B71" w:rsidP="00B72B71">
      <w:pPr>
        <w:rPr>
          <w:rFonts w:ascii="Arial" w:hAnsi="Arial" w:cs="Arial"/>
          <w:sz w:val="22"/>
          <w:szCs w:val="22"/>
        </w:rPr>
      </w:pPr>
    </w:p>
    <w:p w14:paraId="2CC2D186" w14:textId="77777777" w:rsidR="00B72B71" w:rsidRPr="00D74B7A" w:rsidRDefault="00B72B71" w:rsidP="00B72B71">
      <w:pPr>
        <w:rPr>
          <w:rFonts w:ascii="Arial" w:hAnsi="Arial" w:cs="Arial"/>
          <w:b/>
          <w:bCs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t>Basic Validation Parameters: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3"/>
        <w:gridCol w:w="1613"/>
        <w:gridCol w:w="1613"/>
      </w:tblGrid>
      <w:tr w:rsidR="00AC11DA" w:rsidRPr="00D74B7A" w14:paraId="6CC38725" w14:textId="77777777" w:rsidTr="00377CBD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CDAEB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75006" w14:textId="36E31FA8" w:rsidR="00AC11DA" w:rsidRPr="00D74B7A" w:rsidRDefault="0000126B" w:rsidP="00377C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5CA2C" w14:textId="298F2589" w:rsidR="00AC11DA" w:rsidRPr="00D74B7A" w:rsidRDefault="0000126B" w:rsidP="00377C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</w:t>
            </w:r>
          </w:p>
        </w:tc>
      </w:tr>
      <w:tr w:rsidR="00AC11DA" w:rsidRPr="00D74B7A" w14:paraId="46780448" w14:textId="77777777" w:rsidTr="00377CBD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492AD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SLAG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BB09E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378F7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C11DA" w:rsidRPr="00D74B7A" w14:paraId="28F0D24A" w14:textId="77777777" w:rsidTr="00377CBD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923C3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ELAG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DAF01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F97EB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C11DA" w:rsidRPr="00D74B7A" w14:paraId="4A950512" w14:textId="77777777" w:rsidTr="00377CBD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03374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JNYT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C96D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61DBC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C11DA" w:rsidRPr="00D74B7A" w14:paraId="16B20477" w14:textId="77777777" w:rsidTr="00377CBD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063F9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QCMQ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1888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E16A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C11DA" w:rsidRPr="00D74B7A" w14:paraId="50E2B888" w14:textId="77777777" w:rsidTr="00377CBD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1F656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STOC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4286B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F6F47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C11DA" w:rsidRPr="00D74B7A" w14:paraId="68B6CD9A" w14:textId="77777777" w:rsidTr="00377CBD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E2C93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CGIF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0BDD9" w14:textId="77777777" w:rsidR="00AC11DA" w:rsidRPr="00D74B7A" w:rsidRDefault="00AC11DA" w:rsidP="00377CBD">
            <w:pPr>
              <w:tabs>
                <w:tab w:val="left" w:pos="1087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FFB63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C11DA" w:rsidRPr="00D74B7A" w14:paraId="361AC1CF" w14:textId="77777777" w:rsidTr="00377CBD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A82A8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SMUL</w:t>
            </w:r>
          </w:p>
          <w:p w14:paraId="70734E94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SSAT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8505" w14:textId="77777777" w:rsidR="00AC11DA" w:rsidRPr="00D74B7A" w:rsidRDefault="00AC11DA" w:rsidP="00377CBD">
            <w:pPr>
              <w:tabs>
                <w:tab w:val="left" w:pos="1087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DD108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C11DA" w:rsidRPr="00D74B7A" w14:paraId="43F8B715" w14:textId="77777777" w:rsidTr="00377CBD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9F046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FMUL</w:t>
            </w:r>
          </w:p>
          <w:p w14:paraId="35D3919C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FSAT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E1E5" w14:textId="77777777" w:rsidR="00AC11DA" w:rsidRPr="00D74B7A" w:rsidRDefault="00AC11DA" w:rsidP="00377CBD">
            <w:pPr>
              <w:tabs>
                <w:tab w:val="left" w:pos="1087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7C7F5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C11DA" w:rsidRPr="00D74B7A" w14:paraId="012019BF" w14:textId="77777777" w:rsidTr="00377CBD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468DC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OFWT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79DA8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818CA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C11DA" w:rsidRPr="00D74B7A" w14:paraId="0ACBC8FE" w14:textId="77777777" w:rsidTr="00377CBD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86431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DFOF</w:t>
            </w:r>
          </w:p>
          <w:p w14:paraId="5678814B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BIAS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50936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F5D32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C11DA" w:rsidRPr="00D74B7A" w14:paraId="18F30E01" w14:textId="77777777" w:rsidTr="00377CBD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A69F3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CGOF</w:t>
            </w:r>
          </w:p>
          <w:p w14:paraId="29EF7987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CGWT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5F93F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7D17B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C11DA" w:rsidRPr="00D74B7A" w14:paraId="407C9FD5" w14:textId="77777777" w:rsidTr="00377CBD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CFD07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LFLA</w:t>
            </w:r>
          </w:p>
          <w:p w14:paraId="5333D184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LFAL</w:t>
            </w:r>
          </w:p>
          <w:p w14:paraId="05F9A08E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LFEL</w:t>
            </w:r>
          </w:p>
          <w:p w14:paraId="549114C4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LFMQ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69159" w14:textId="77777777" w:rsidR="00AC11DA" w:rsidRPr="00D74B7A" w:rsidRDefault="00AC11DA" w:rsidP="00377CBD">
            <w:pPr>
              <w:tabs>
                <w:tab w:val="left" w:pos="1087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2DD9F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C11DA" w:rsidRPr="00D74B7A" w14:paraId="6C2D56A3" w14:textId="77777777" w:rsidTr="00377CBD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C9842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FORC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C256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15D72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C11DA" w:rsidRPr="00D74B7A" w14:paraId="658B820D" w14:textId="77777777" w:rsidTr="00377CBD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19970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INSP</w:t>
            </w:r>
          </w:p>
          <w:p w14:paraId="154818A9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INCY</w:t>
            </w:r>
          </w:p>
          <w:p w14:paraId="09E6BD00" w14:textId="77777777" w:rsidR="00AC11DA" w:rsidRPr="00D74B7A" w:rsidRDefault="00AC11DA" w:rsidP="00377C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INOF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D65EA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BB5B2" w14:textId="77777777" w:rsidR="00AC11DA" w:rsidRPr="00D74B7A" w:rsidRDefault="00AC11DA" w:rsidP="00377CB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40913D3" w14:textId="77777777" w:rsidR="00B72B71" w:rsidRDefault="00B72B71" w:rsidP="00B72B71">
      <w:pPr>
        <w:jc w:val="both"/>
        <w:rPr>
          <w:rFonts w:ascii="Arial" w:hAnsi="Arial" w:cs="Arial"/>
          <w:sz w:val="22"/>
          <w:szCs w:val="22"/>
        </w:rPr>
      </w:pPr>
    </w:p>
    <w:p w14:paraId="5B4A5D18" w14:textId="77777777" w:rsidR="00B72B71" w:rsidRPr="00D74B7A" w:rsidRDefault="00B72B71" w:rsidP="00B72B71">
      <w:pPr>
        <w:jc w:val="both"/>
        <w:rPr>
          <w:rFonts w:ascii="Arial" w:hAnsi="Arial" w:cs="Arial"/>
          <w:sz w:val="22"/>
          <w:szCs w:val="22"/>
        </w:rPr>
      </w:pPr>
    </w:p>
    <w:p w14:paraId="4EE23A95" w14:textId="77777777" w:rsidR="00B72B71" w:rsidRPr="00D74B7A" w:rsidRDefault="00B72B71" w:rsidP="00B72B71">
      <w:pPr>
        <w:jc w:val="both"/>
        <w:rPr>
          <w:rFonts w:ascii="Arial" w:hAnsi="Arial" w:cs="Arial"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t>Pedestrian Priority Parameters</w:t>
      </w:r>
      <w:r w:rsidRPr="00D74B7A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 NA-Out of Scope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2"/>
        <w:gridCol w:w="1616"/>
        <w:gridCol w:w="1616"/>
      </w:tblGrid>
      <w:tr w:rsidR="0000126B" w:rsidRPr="00D74B7A" w14:paraId="04E0B958" w14:textId="77777777" w:rsidTr="00377CBD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E504D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8292" w14:textId="240D4758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D0AC2" w14:textId="2C76D269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</w:t>
            </w:r>
          </w:p>
        </w:tc>
      </w:tr>
      <w:tr w:rsidR="0000126B" w:rsidRPr="00D74B7A" w14:paraId="73E7F4AA" w14:textId="77777777" w:rsidTr="00377CBD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30D5B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PEDS (2)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4323B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7B091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126B" w:rsidRPr="00D74B7A" w14:paraId="11E0B195" w14:textId="77777777" w:rsidTr="00377CBD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223E2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PLST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74DF8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1E1F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126B" w:rsidRPr="00D74B7A" w14:paraId="696FFC4C" w14:textId="77777777" w:rsidTr="00377CBD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968C2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PUST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4CD32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0AE3C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126B" w:rsidRPr="00D74B7A" w14:paraId="47AD122C" w14:textId="77777777" w:rsidTr="00377CBD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EEA58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PPRI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0F9AE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7352A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126B" w:rsidRPr="00D74B7A" w14:paraId="7838EDA8" w14:textId="77777777" w:rsidTr="00377CBD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F0A49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PDCI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A665D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5E171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126B" w:rsidRPr="00D74B7A" w14:paraId="23317D05" w14:textId="77777777" w:rsidTr="00377CBD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250E0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MPFR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56B2D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9A55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126B" w:rsidRPr="00D74B7A" w14:paraId="0D6D8403" w14:textId="77777777" w:rsidTr="00377CBD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5FF6F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MPWT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51E43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6E17B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D6E31A5" w14:textId="77777777" w:rsidR="00B72B71" w:rsidRDefault="00B72B71" w:rsidP="00B72B71">
      <w:pPr>
        <w:jc w:val="both"/>
        <w:rPr>
          <w:rFonts w:ascii="Arial" w:hAnsi="Arial" w:cs="Arial"/>
          <w:sz w:val="22"/>
          <w:szCs w:val="22"/>
        </w:rPr>
      </w:pPr>
    </w:p>
    <w:p w14:paraId="47735684" w14:textId="77777777" w:rsidR="00B72B71" w:rsidRPr="00D74B7A" w:rsidRDefault="00B72B71" w:rsidP="00B72B71">
      <w:pPr>
        <w:jc w:val="both"/>
        <w:rPr>
          <w:rFonts w:ascii="Arial" w:hAnsi="Arial" w:cs="Arial"/>
          <w:sz w:val="22"/>
          <w:szCs w:val="22"/>
        </w:rPr>
      </w:pPr>
    </w:p>
    <w:p w14:paraId="2ECADC0C" w14:textId="77777777" w:rsidR="00B72B71" w:rsidRPr="00D74B7A" w:rsidRDefault="00B72B71" w:rsidP="00B72B71">
      <w:pPr>
        <w:jc w:val="both"/>
        <w:rPr>
          <w:rFonts w:ascii="Arial" w:hAnsi="Arial" w:cs="Arial"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t>Bus Priority Parameters</w:t>
      </w:r>
      <w:r w:rsidRPr="00D74B7A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 NA-Out of Scope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2"/>
        <w:gridCol w:w="1616"/>
        <w:gridCol w:w="1616"/>
      </w:tblGrid>
      <w:tr w:rsidR="0000126B" w:rsidRPr="00D74B7A" w14:paraId="0B1467E8" w14:textId="77777777" w:rsidTr="00377CBD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886E3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B73BA" w14:textId="7290B6A3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3886E" w14:textId="34BB73D1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</w:t>
            </w:r>
          </w:p>
        </w:tc>
      </w:tr>
      <w:tr w:rsidR="0000126B" w:rsidRPr="00D74B7A" w14:paraId="03F09BAD" w14:textId="77777777" w:rsidTr="00377CBD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2E934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BOFF</w:t>
            </w:r>
          </w:p>
          <w:p w14:paraId="24193307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BPAN</w:t>
            </w:r>
          </w:p>
          <w:p w14:paraId="75C763CA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BPFL</w:t>
            </w:r>
          </w:p>
          <w:p w14:paraId="7D4C2AD3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BERL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3D6F6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A9461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126B" w:rsidRPr="00D74B7A" w14:paraId="2316E027" w14:textId="77777777" w:rsidTr="00377CBD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0F385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BDDD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B0D96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4E5EB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126B" w:rsidRPr="00D74B7A" w14:paraId="6F569B30" w14:textId="77777777" w:rsidTr="00377CBD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1FFA6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BEXR</w:t>
            </w:r>
          </w:p>
          <w:p w14:paraId="44D96815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BRER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AD33B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663F5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126B" w:rsidRPr="00D74B7A" w14:paraId="4DB87814" w14:textId="77777777" w:rsidTr="00377CBD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C7B9E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PMAX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F4DEA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CEAF6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126B" w:rsidRPr="00D74B7A" w14:paraId="08BD9E25" w14:textId="77777777" w:rsidTr="00377CBD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37DD8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BJNY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F9480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09B7D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126B" w:rsidRPr="00D74B7A" w14:paraId="7BDE1D6E" w14:textId="77777777" w:rsidTr="00377CBD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89E8C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BJT2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4809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35FC2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126B" w:rsidRPr="00D74B7A" w14:paraId="21998412" w14:textId="77777777" w:rsidTr="00377CBD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C1221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BES0-BES6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0378F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02BF0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126B" w:rsidRPr="00D74B7A" w14:paraId="28E306FC" w14:textId="77777777" w:rsidTr="00377CBD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C6B8D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BRS0-BRS6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6BEDC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4F86E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88FB31C" w14:textId="77777777" w:rsidR="00B72B71" w:rsidRDefault="00B72B71" w:rsidP="00B72B71">
      <w:pPr>
        <w:jc w:val="both"/>
        <w:rPr>
          <w:rFonts w:ascii="Arial" w:hAnsi="Arial" w:cs="Arial"/>
          <w:sz w:val="22"/>
          <w:szCs w:val="22"/>
        </w:rPr>
      </w:pPr>
    </w:p>
    <w:p w14:paraId="2BD7108A" w14:textId="77777777" w:rsidR="00B72B71" w:rsidRDefault="00B72B71" w:rsidP="00B72B71">
      <w:pPr>
        <w:jc w:val="both"/>
        <w:rPr>
          <w:rFonts w:ascii="Arial" w:hAnsi="Arial" w:cs="Arial"/>
          <w:sz w:val="22"/>
          <w:szCs w:val="22"/>
        </w:rPr>
      </w:pPr>
    </w:p>
    <w:p w14:paraId="74A25007" w14:textId="77777777" w:rsidR="00B72B71" w:rsidRPr="00D74B7A" w:rsidRDefault="00B72B71" w:rsidP="00B72B71">
      <w:pPr>
        <w:jc w:val="both"/>
        <w:rPr>
          <w:rFonts w:ascii="Arial" w:hAnsi="Arial" w:cs="Arial"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t>Reduced Detection Parameters</w:t>
      </w:r>
      <w:r w:rsidRPr="00D74B7A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 NA-Out of Scope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2"/>
        <w:gridCol w:w="1616"/>
        <w:gridCol w:w="1616"/>
      </w:tblGrid>
      <w:tr w:rsidR="0000126B" w:rsidRPr="00D74B7A" w14:paraId="4D69A1FB" w14:textId="77777777" w:rsidTr="00377CBD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50AD7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D9BF8" w14:textId="41444789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545F8" w14:textId="7379250A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</w:t>
            </w:r>
          </w:p>
        </w:tc>
      </w:tr>
      <w:tr w:rsidR="0000126B" w:rsidRPr="00D74B7A" w14:paraId="661B6901" w14:textId="77777777" w:rsidTr="00377CBD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80973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RDPF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F76DD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E050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126B" w:rsidRPr="00D74B7A" w14:paraId="2BBE2FAB" w14:textId="77777777" w:rsidTr="00377CBD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83BFB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RDPL</w:t>
            </w:r>
          </w:p>
          <w:p w14:paraId="1F41E640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RDFR</w:t>
            </w:r>
          </w:p>
          <w:p w14:paraId="3E2AE577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RDFF</w:t>
            </w:r>
          </w:p>
          <w:p w14:paraId="0EB1D343" w14:textId="77777777" w:rsidR="0000126B" w:rsidRPr="00D74B7A" w:rsidRDefault="0000126B" w:rsidP="000012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JNY</w:t>
            </w:r>
            <w:r>
              <w:rPr>
                <w:rFonts w:ascii="Arial" w:hAnsi="Arial" w:cs="Arial"/>
                <w:sz w:val="22"/>
                <w:szCs w:val="22"/>
              </w:rPr>
              <w:t>T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25A53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009B5" w14:textId="77777777" w:rsidR="0000126B" w:rsidRPr="00D74B7A" w:rsidRDefault="0000126B" w:rsidP="0000126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A377AE7" w14:textId="77777777" w:rsidR="00B72B71" w:rsidRPr="00D74B7A" w:rsidRDefault="00B72B71" w:rsidP="00B72B71">
      <w:pPr>
        <w:jc w:val="both"/>
        <w:rPr>
          <w:rFonts w:ascii="Arial" w:hAnsi="Arial" w:cs="Arial"/>
          <w:sz w:val="22"/>
          <w:szCs w:val="22"/>
        </w:rPr>
      </w:pPr>
    </w:p>
    <w:p w14:paraId="7D72CA34" w14:textId="77777777" w:rsidR="00B72B71" w:rsidRPr="00D74B7A" w:rsidRDefault="00B72B71" w:rsidP="00B72B71">
      <w:pPr>
        <w:jc w:val="both"/>
        <w:rPr>
          <w:rFonts w:ascii="Arial" w:hAnsi="Arial" w:cs="Arial"/>
          <w:sz w:val="22"/>
          <w:szCs w:val="22"/>
        </w:rPr>
      </w:pPr>
    </w:p>
    <w:p w14:paraId="37C42860" w14:textId="77777777" w:rsidR="00B72B71" w:rsidRPr="00D74B7A" w:rsidRDefault="00B72B71" w:rsidP="00B72B7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t>Notes:</w:t>
      </w:r>
    </w:p>
    <w:p w14:paraId="7B4DAB89" w14:textId="77777777" w:rsidR="00B72B71" w:rsidRDefault="00B72B71" w:rsidP="00B72B71">
      <w:pPr>
        <w:jc w:val="both"/>
        <w:rPr>
          <w:rFonts w:ascii="Arial" w:hAnsi="Arial" w:cs="Arial"/>
          <w:sz w:val="22"/>
          <w:szCs w:val="22"/>
        </w:rPr>
      </w:pPr>
    </w:p>
    <w:p w14:paraId="6DBA9D9A" w14:textId="77777777" w:rsidR="00B72B71" w:rsidRDefault="00B72B71" w:rsidP="00B72B71">
      <w:pPr>
        <w:jc w:val="both"/>
        <w:rPr>
          <w:rFonts w:ascii="Arial" w:hAnsi="Arial" w:cs="Arial"/>
          <w:sz w:val="22"/>
          <w:szCs w:val="22"/>
        </w:rPr>
      </w:pPr>
    </w:p>
    <w:p w14:paraId="49422132" w14:textId="77777777" w:rsidR="00B72B71" w:rsidRDefault="00B72B71" w:rsidP="00B72B71">
      <w:pPr>
        <w:jc w:val="both"/>
        <w:rPr>
          <w:rFonts w:ascii="Arial" w:hAnsi="Arial" w:cs="Arial"/>
          <w:sz w:val="22"/>
          <w:szCs w:val="22"/>
        </w:rPr>
      </w:pPr>
    </w:p>
    <w:p w14:paraId="053BC8E0" w14:textId="77777777" w:rsidR="004E5849" w:rsidRDefault="004E5849" w:rsidP="00B72B71">
      <w:pPr>
        <w:jc w:val="both"/>
        <w:rPr>
          <w:rFonts w:ascii="Arial" w:hAnsi="Arial" w:cs="Arial"/>
          <w:b/>
          <w:bCs/>
          <w:sz w:val="22"/>
          <w:szCs w:val="22"/>
        </w:rPr>
        <w:sectPr w:rsidR="004E5849">
          <w:headerReference w:type="default" r:id="rId8"/>
          <w:footerReference w:type="default" r:id="rId9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1381C90A" w14:textId="77777777" w:rsidR="00B72B71" w:rsidRPr="00D17A2E" w:rsidRDefault="00B72B71" w:rsidP="00B72B71">
      <w:pPr>
        <w:jc w:val="both"/>
        <w:rPr>
          <w:rFonts w:ascii="Arial" w:hAnsi="Arial" w:cs="Arial"/>
          <w:sz w:val="22"/>
          <w:szCs w:val="22"/>
        </w:rPr>
      </w:pPr>
    </w:p>
    <w:bookmarkEnd w:id="0"/>
    <w:sectPr w:rsidR="00B72B71" w:rsidRPr="00D17A2E" w:rsidSect="004E5849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F3553" w14:textId="77777777" w:rsidR="00A6489B" w:rsidRDefault="00A6489B" w:rsidP="00194371">
      <w:r>
        <w:separator/>
      </w:r>
    </w:p>
  </w:endnote>
  <w:endnote w:type="continuationSeparator" w:id="0">
    <w:p w14:paraId="61773AC7" w14:textId="77777777" w:rsidR="00A6489B" w:rsidRDefault="00A6489B" w:rsidP="00194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C8C97" w14:textId="2EF16095" w:rsidR="00194371" w:rsidRPr="0096371A" w:rsidRDefault="0096371A" w:rsidP="0096371A">
    <w:pPr>
      <w:pStyle w:val="Footer"/>
      <w:rPr>
        <w:rFonts w:ascii="Arial" w:hAnsi="Arial" w:cs="Arial"/>
        <w:color w:val="808080"/>
        <w:sz w:val="20"/>
        <w:szCs w:val="20"/>
      </w:rPr>
    </w:pPr>
    <w:r w:rsidRPr="00340BEB">
      <w:rPr>
        <w:rFonts w:ascii="Arial" w:hAnsi="Arial" w:cs="Arial"/>
        <w:color w:val="808080"/>
        <w:sz w:val="20"/>
        <w:szCs w:val="20"/>
      </w:rPr>
      <w:t xml:space="preserve">JD SCOOT Traffic Control Services </w:t>
    </w:r>
    <w:r w:rsidR="005B6F64">
      <w:rPr>
        <w:rFonts w:ascii="Arial" w:hAnsi="Arial" w:cs="Arial"/>
        <w:color w:val="808080"/>
        <w:sz w:val="20"/>
        <w:szCs w:val="20"/>
      </w:rPr>
      <w:tab/>
    </w:r>
    <w:r>
      <w:rPr>
        <w:rFonts w:ascii="Arial" w:hAnsi="Arial" w:cs="Arial"/>
        <w:color w:val="808080"/>
        <w:sz w:val="20"/>
        <w:szCs w:val="20"/>
      </w:rPr>
      <w:tab/>
      <w:t>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5B839" w14:textId="77777777" w:rsidR="00A6489B" w:rsidRDefault="00A6489B" w:rsidP="00194371">
      <w:r>
        <w:separator/>
      </w:r>
    </w:p>
  </w:footnote>
  <w:footnote w:type="continuationSeparator" w:id="0">
    <w:p w14:paraId="6705FD1D" w14:textId="77777777" w:rsidR="00A6489B" w:rsidRDefault="00A6489B" w:rsidP="00194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6429D" w14:textId="02AAFD75" w:rsidR="004923E0" w:rsidRDefault="009F5402" w:rsidP="004923E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4CA1D56" wp14:editId="46F80F90">
          <wp:simplePos x="0" y="0"/>
          <wp:positionH relativeFrom="margin">
            <wp:posOffset>5353050</wp:posOffset>
          </wp:positionH>
          <wp:positionV relativeFrom="paragraph">
            <wp:posOffset>-286385</wp:posOffset>
          </wp:positionV>
          <wp:extent cx="1190625" cy="551815"/>
          <wp:effectExtent l="0" t="0" r="9525" b="635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0625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638415" w14:textId="77777777" w:rsidR="004923E0" w:rsidRDefault="004923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noPunctuationKerning/>
  <w:characterSpacingControl w:val="doNotCompress"/>
  <w:hdrShapeDefaults>
    <o:shapedefaults v:ext="edit" spidmax="460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3A8"/>
    <w:rsid w:val="0000126B"/>
    <w:rsid w:val="0001064C"/>
    <w:rsid w:val="000470A6"/>
    <w:rsid w:val="000749DF"/>
    <w:rsid w:val="00090862"/>
    <w:rsid w:val="00104651"/>
    <w:rsid w:val="00194371"/>
    <w:rsid w:val="00243E36"/>
    <w:rsid w:val="00264E3D"/>
    <w:rsid w:val="00296167"/>
    <w:rsid w:val="002B1004"/>
    <w:rsid w:val="002C781A"/>
    <w:rsid w:val="00304851"/>
    <w:rsid w:val="00306E0B"/>
    <w:rsid w:val="003235A0"/>
    <w:rsid w:val="00330D67"/>
    <w:rsid w:val="0033335F"/>
    <w:rsid w:val="003352A6"/>
    <w:rsid w:val="00340A3C"/>
    <w:rsid w:val="00340BEB"/>
    <w:rsid w:val="00342C68"/>
    <w:rsid w:val="00361270"/>
    <w:rsid w:val="00367D05"/>
    <w:rsid w:val="00381E3C"/>
    <w:rsid w:val="00394135"/>
    <w:rsid w:val="003D453E"/>
    <w:rsid w:val="00404522"/>
    <w:rsid w:val="00460ED5"/>
    <w:rsid w:val="004870CB"/>
    <w:rsid w:val="004923E0"/>
    <w:rsid w:val="004973DA"/>
    <w:rsid w:val="00497C5A"/>
    <w:rsid w:val="004A0875"/>
    <w:rsid w:val="004D459B"/>
    <w:rsid w:val="004E5849"/>
    <w:rsid w:val="004F1EDD"/>
    <w:rsid w:val="00542885"/>
    <w:rsid w:val="005944B5"/>
    <w:rsid w:val="005A280D"/>
    <w:rsid w:val="005A5F86"/>
    <w:rsid w:val="005B6F64"/>
    <w:rsid w:val="005C6879"/>
    <w:rsid w:val="005C7A31"/>
    <w:rsid w:val="005D1815"/>
    <w:rsid w:val="005E3678"/>
    <w:rsid w:val="005F22F1"/>
    <w:rsid w:val="005F30CC"/>
    <w:rsid w:val="005F788D"/>
    <w:rsid w:val="0061770E"/>
    <w:rsid w:val="006218B4"/>
    <w:rsid w:val="006239ED"/>
    <w:rsid w:val="006405C3"/>
    <w:rsid w:val="006524B7"/>
    <w:rsid w:val="007519B5"/>
    <w:rsid w:val="00763334"/>
    <w:rsid w:val="0076398E"/>
    <w:rsid w:val="00790198"/>
    <w:rsid w:val="00792C93"/>
    <w:rsid w:val="00795230"/>
    <w:rsid w:val="007B35E3"/>
    <w:rsid w:val="007D5C07"/>
    <w:rsid w:val="007F3AB5"/>
    <w:rsid w:val="008533A8"/>
    <w:rsid w:val="00874CAF"/>
    <w:rsid w:val="00885AB5"/>
    <w:rsid w:val="008C3E2A"/>
    <w:rsid w:val="00906E01"/>
    <w:rsid w:val="00937CDB"/>
    <w:rsid w:val="00945E9B"/>
    <w:rsid w:val="0096371A"/>
    <w:rsid w:val="009C4FCC"/>
    <w:rsid w:val="009D5A65"/>
    <w:rsid w:val="009E0408"/>
    <w:rsid w:val="009E35BA"/>
    <w:rsid w:val="009F0345"/>
    <w:rsid w:val="009F1E99"/>
    <w:rsid w:val="009F5402"/>
    <w:rsid w:val="00A07DA3"/>
    <w:rsid w:val="00A32B2C"/>
    <w:rsid w:val="00A45E92"/>
    <w:rsid w:val="00A6489B"/>
    <w:rsid w:val="00A81096"/>
    <w:rsid w:val="00A83E39"/>
    <w:rsid w:val="00A84030"/>
    <w:rsid w:val="00AA0D19"/>
    <w:rsid w:val="00AB758E"/>
    <w:rsid w:val="00AC11DA"/>
    <w:rsid w:val="00AC5D90"/>
    <w:rsid w:val="00B03571"/>
    <w:rsid w:val="00B2239E"/>
    <w:rsid w:val="00B33F42"/>
    <w:rsid w:val="00B516FE"/>
    <w:rsid w:val="00B72B71"/>
    <w:rsid w:val="00BB1A9E"/>
    <w:rsid w:val="00BC6D1F"/>
    <w:rsid w:val="00BD6A03"/>
    <w:rsid w:val="00C64964"/>
    <w:rsid w:val="00CA17BC"/>
    <w:rsid w:val="00CA2B1A"/>
    <w:rsid w:val="00CC0779"/>
    <w:rsid w:val="00CE706D"/>
    <w:rsid w:val="00D176CB"/>
    <w:rsid w:val="00D367FC"/>
    <w:rsid w:val="00DB64DB"/>
    <w:rsid w:val="00DC2DB2"/>
    <w:rsid w:val="00DC68EB"/>
    <w:rsid w:val="00DF3BD0"/>
    <w:rsid w:val="00E21267"/>
    <w:rsid w:val="00E41793"/>
    <w:rsid w:val="00E45653"/>
    <w:rsid w:val="00E46AD3"/>
    <w:rsid w:val="00E5721F"/>
    <w:rsid w:val="00E6242E"/>
    <w:rsid w:val="00E625FF"/>
    <w:rsid w:val="00E62BA9"/>
    <w:rsid w:val="00E70B67"/>
    <w:rsid w:val="00E75DF4"/>
    <w:rsid w:val="00E86CFA"/>
    <w:rsid w:val="00E92D84"/>
    <w:rsid w:val="00EF1C79"/>
    <w:rsid w:val="00F05249"/>
    <w:rsid w:val="00F12C9C"/>
    <w:rsid w:val="00F16022"/>
    <w:rsid w:val="00F26772"/>
    <w:rsid w:val="00F443A8"/>
    <w:rsid w:val="00F73BFF"/>
    <w:rsid w:val="00F74EE9"/>
    <w:rsid w:val="00F914D7"/>
    <w:rsid w:val="00FA0999"/>
    <w:rsid w:val="00FA2A59"/>
    <w:rsid w:val="00FC7D45"/>
    <w:rsid w:val="00FD6563"/>
    <w:rsid w:val="00FE6A8B"/>
    <w:rsid w:val="00FF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6081"/>
    <o:shapelayout v:ext="edit">
      <o:idmap v:ext="edit" data="1"/>
    </o:shapelayout>
  </w:shapeDefaults>
  <w:decimalSymbol w:val="."/>
  <w:listSeparator w:val=","/>
  <w14:docId w14:val="7CCD1E8A"/>
  <w15:docId w15:val="{F7B86EBD-5CDB-4EC9-A828-E1D24740A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 w:cs="Arial"/>
      <w:b/>
      <w:bCs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B7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49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94371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194371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94371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94371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C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C9C"/>
    <w:rPr>
      <w:rFonts w:ascii="Tahoma" w:hAnsi="Tahoma" w:cs="Tahoma"/>
      <w:sz w:val="16"/>
      <w:szCs w:val="1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B7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en-US"/>
    </w:rPr>
  </w:style>
  <w:style w:type="paragraph" w:styleId="Title">
    <w:name w:val="Title"/>
    <w:basedOn w:val="Normal"/>
    <w:link w:val="TitleChar"/>
    <w:qFormat/>
    <w:rsid w:val="00B72B71"/>
    <w:pPr>
      <w:jc w:val="center"/>
    </w:pPr>
    <w:rPr>
      <w:rFonts w:ascii="Arial" w:hAnsi="Arial"/>
      <w:b/>
      <w:bCs/>
      <w:sz w:val="22"/>
      <w:u w:val="single"/>
    </w:rPr>
  </w:style>
  <w:style w:type="character" w:customStyle="1" w:styleId="TitleChar">
    <w:name w:val="Title Char"/>
    <w:basedOn w:val="DefaultParagraphFont"/>
    <w:link w:val="Title"/>
    <w:rsid w:val="00B72B71"/>
    <w:rPr>
      <w:rFonts w:ascii="Arial" w:hAnsi="Arial"/>
      <w:b/>
      <w:bCs/>
      <w:sz w:val="22"/>
      <w:szCs w:val="24"/>
      <w:u w:val="single"/>
      <w:lang w:eastAsia="en-US"/>
    </w:rPr>
  </w:style>
  <w:style w:type="paragraph" w:styleId="NoSpacing">
    <w:name w:val="No Spacing"/>
    <w:uiPriority w:val="1"/>
    <w:qFormat/>
    <w:rsid w:val="00B72B71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0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emplates\Normal_J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Normal_JD.dot</Template>
  <TotalTime>39</TotalTime>
  <Pages>5</Pages>
  <Words>418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Junction:</vt:lpstr>
    </vt:vector>
  </TitlesOfParts>
  <Company>Bristol City Council</Company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Junction:</dc:title>
  <dc:subject/>
  <dc:creator>BRLSJD9</dc:creator>
  <cp:keywords/>
  <dc:description/>
  <cp:lastModifiedBy>Paul Tenniswood</cp:lastModifiedBy>
  <cp:revision>8</cp:revision>
  <cp:lastPrinted>2019-06-27T06:39:00Z</cp:lastPrinted>
  <dcterms:created xsi:type="dcterms:W3CDTF">2023-11-07T10:34:00Z</dcterms:created>
  <dcterms:modified xsi:type="dcterms:W3CDTF">2023-11-08T09:13:00Z</dcterms:modified>
</cp:coreProperties>
</file>